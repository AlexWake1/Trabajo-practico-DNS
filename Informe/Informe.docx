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0C7B" w14:textId="40616844" w:rsidR="00D077E9" w:rsidRDefault="00D51517" w:rsidP="00D70D02">
      <w:pPr>
        <w:rPr>
          <w:noProof/>
        </w:rPr>
      </w:pPr>
      <w:r>
        <w:rPr>
          <w:noProof/>
          <w:lang w:bidi="es-ES"/>
        </w:rPr>
        <w:drawing>
          <wp:anchor distT="0" distB="0" distL="114300" distR="114300" simplePos="0" relativeHeight="251658240" behindDoc="1" locked="0" layoutInCell="1" allowOverlap="1" wp14:anchorId="58A9AD52" wp14:editId="00C16221">
            <wp:simplePos x="0" y="0"/>
            <wp:positionH relativeFrom="page">
              <wp:align>right</wp:align>
            </wp:positionH>
            <wp:positionV relativeFrom="page">
              <wp:align>top</wp:align>
            </wp:positionV>
            <wp:extent cx="7760970" cy="10668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60970" cy="10668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120"/>
      </w:tblGrid>
      <w:tr w:rsidR="009564A2" w14:paraId="1B12CD3A" w14:textId="77777777" w:rsidTr="0073386A">
        <w:trPr>
          <w:trHeight w:val="1894"/>
        </w:trPr>
        <w:tc>
          <w:tcPr>
            <w:tcW w:w="6120" w:type="dxa"/>
            <w:tcBorders>
              <w:top w:val="nil"/>
              <w:left w:val="nil"/>
              <w:bottom w:val="nil"/>
              <w:right w:val="nil"/>
            </w:tcBorders>
          </w:tcPr>
          <w:p w14:paraId="3AAAC1E5" w14:textId="532636CC" w:rsidR="00D077E9" w:rsidRDefault="00D077E9" w:rsidP="00AB02A7">
            <w:pPr>
              <w:rPr>
                <w:noProof/>
              </w:rPr>
            </w:pPr>
            <w:r>
              <w:rPr>
                <w:noProof/>
                <w:lang w:bidi="es-ES"/>
              </w:rPr>
              <mc:AlternateContent>
                <mc:Choice Requires="wps">
                  <w:drawing>
                    <wp:inline distT="0" distB="0" distL="0" distR="0" wp14:anchorId="24FCEC0E" wp14:editId="79B57297">
                      <wp:extent cx="3848100" cy="1857375"/>
                      <wp:effectExtent l="0" t="0" r="0" b="0"/>
                      <wp:docPr id="8" name="Cuadro de texto 8"/>
                      <wp:cNvGraphicFramePr/>
                      <a:graphic xmlns:a="http://schemas.openxmlformats.org/drawingml/2006/main">
                        <a:graphicData uri="http://schemas.microsoft.com/office/word/2010/wordprocessingShape">
                          <wps:wsp>
                            <wps:cNvSpPr txBox="1"/>
                            <wps:spPr>
                              <a:xfrm>
                                <a:off x="0" y="0"/>
                                <a:ext cx="3848100" cy="1857375"/>
                              </a:xfrm>
                              <a:prstGeom prst="rect">
                                <a:avLst/>
                              </a:prstGeom>
                              <a:noFill/>
                              <a:ln w="6350">
                                <a:noFill/>
                              </a:ln>
                            </wps:spPr>
                            <wps:txb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FCEC0E" id="_x0000_t202" coordsize="21600,21600" o:spt="202" path="m,l,21600r21600,l21600,xe">
                      <v:stroke joinstyle="miter"/>
                      <v:path gradientshapeok="t" o:connecttype="rect"/>
                    </v:shapetype>
                    <v:shape id="Cuadro de texto 8" o:spid="_x0000_s1026" type="#_x0000_t202" style="width:303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" filled="f" stroked="f" strokeweight=".5pt">
                      <v:textbo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v:textbox>
                      <w10:anchorlock/>
                    </v:shape>
                  </w:pict>
                </mc:Fallback>
              </mc:AlternateContent>
            </w:r>
          </w:p>
          <w:p w14:paraId="43DD47A8" w14:textId="77777777" w:rsidR="00D077E9" w:rsidRDefault="00D077E9" w:rsidP="00AB02A7">
            <w:pPr>
              <w:rPr>
                <w:noProof/>
              </w:rPr>
            </w:pPr>
            <w:r>
              <w:rPr>
                <w:noProof/>
                <w:lang w:bidi="es-ES"/>
              </w:rPr>
              <mc:AlternateContent>
                <mc:Choice Requires="wps">
                  <w:drawing>
                    <wp:inline distT="0" distB="0" distL="0" distR="0" wp14:anchorId="0010DAA3" wp14:editId="08C6CB22">
                      <wp:extent cx="3438525" cy="0"/>
                      <wp:effectExtent l="0" t="19050" r="28575" b="19050"/>
                      <wp:docPr id="5" name="Conector recto 5" descr="divisor de texto"/>
                      <wp:cNvGraphicFramePr/>
                      <a:graphic xmlns:a="http://schemas.openxmlformats.org/drawingml/2006/main">
                        <a:graphicData uri="http://schemas.microsoft.com/office/word/2010/wordprocessingShape">
                          <wps:wsp>
                            <wps:cNvCnPr/>
                            <wps:spPr>
                              <a:xfrm flipV="1">
                                <a:off x="0" y="0"/>
                                <a:ext cx="343852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A47CDC" id="Conector rec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270.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" strokecolor="#082a75 [3215]" strokeweight="3pt">
                      <w10:anchorlock/>
                    </v:line>
                  </w:pict>
                </mc:Fallback>
              </mc:AlternateContent>
            </w:r>
          </w:p>
        </w:tc>
      </w:tr>
      <w:tr w:rsidR="009564A2" w14:paraId="37E052BE" w14:textId="77777777" w:rsidTr="0073386A">
        <w:trPr>
          <w:trHeight w:val="7303"/>
        </w:trPr>
        <w:tc>
          <w:tcPr>
            <w:tcW w:w="6120" w:type="dxa"/>
            <w:tcBorders>
              <w:top w:val="nil"/>
              <w:left w:val="nil"/>
              <w:bottom w:val="nil"/>
              <w:right w:val="nil"/>
            </w:tcBorders>
          </w:tcPr>
          <w:p w14:paraId="22E3D583" w14:textId="2145949D" w:rsidR="00D077E9" w:rsidRDefault="0075251D" w:rsidP="00D51517">
            <w:r>
              <w:rPr>
                <w:noProof/>
                <w:lang w:bidi="es-ES"/>
              </w:rPr>
              <mc:AlternateContent>
                <mc:Choice Requires="wps">
                  <w:drawing>
                    <wp:anchor distT="0" distB="0" distL="114300" distR="114300" simplePos="0" relativeHeight="251660288" behindDoc="1" locked="0" layoutInCell="1" allowOverlap="1" wp14:anchorId="54F17121" wp14:editId="3A614AA9">
                      <wp:simplePos x="0" y="0"/>
                      <wp:positionH relativeFrom="column">
                        <wp:posOffset>-175260</wp:posOffset>
                      </wp:positionH>
                      <wp:positionV relativeFrom="page">
                        <wp:posOffset>-2346325</wp:posOffset>
                      </wp:positionV>
                      <wp:extent cx="4257675" cy="9086850"/>
                      <wp:effectExtent l="0" t="0" r="952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257675" cy="908685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E585" id="Rectángulo 3" o:spid="_x0000_s1026" alt="rectángulo blanco para texto en portada" style="position:absolute;margin-left:-13.8pt;margin-top:-184.75pt;width:335.25pt;height:7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" fillcolor="#c1d9cb [3208]" stroked="f">
                      <v:fill opacity="32896f"/>
                      <w10:wrap anchory="page"/>
                    </v:rect>
                  </w:pict>
                </mc:Fallback>
              </mc:AlternateContent>
            </w:r>
            <w:r w:rsidR="00D51517">
              <w:rPr>
                <w:noProof/>
              </w:rPr>
              <w:t>C</w:t>
            </w:r>
            <w:r w:rsidR="00D51517">
              <w:t xml:space="preserve">omplejidad Temporal, estructura de datos y algoritmos </w:t>
            </w:r>
          </w:p>
          <w:p w14:paraId="05631E96" w14:textId="54DD2695" w:rsidR="00356F1E" w:rsidRDefault="00356F1E" w:rsidP="00D51517">
            <w:r>
              <w:t>Comisión: 2</w:t>
            </w:r>
          </w:p>
          <w:p w14:paraId="4B94620A" w14:textId="77777777" w:rsidR="00D51517" w:rsidRDefault="00D51517" w:rsidP="00D51517"/>
          <w:p w14:paraId="3B57F1B4" w14:textId="7BC27776" w:rsidR="00D51517" w:rsidRDefault="00D51517" w:rsidP="00D51517">
            <w:pPr>
              <w:rPr>
                <w:noProof/>
              </w:rPr>
            </w:pPr>
          </w:p>
        </w:tc>
      </w:tr>
      <w:tr w:rsidR="009564A2" w14:paraId="5ED6CE1F" w14:textId="77777777" w:rsidTr="0073386A">
        <w:trPr>
          <w:trHeight w:val="2438"/>
        </w:trPr>
        <w:tc>
          <w:tcPr>
            <w:tcW w:w="6120" w:type="dxa"/>
            <w:tcBorders>
              <w:top w:val="nil"/>
              <w:left w:val="nil"/>
              <w:bottom w:val="nil"/>
              <w:right w:val="nil"/>
            </w:tcBorders>
          </w:tcPr>
          <w:sdt>
            <w:sdtPr>
              <w:rPr>
                <w:noProof/>
              </w:rPr>
              <w:id w:val="1080870105"/>
              <w:placeholder>
                <w:docPart w:val="614BFA97D40A40798AE04C76E30775AA"/>
              </w:placeholder>
              <w15:appearance w15:val="hidden"/>
            </w:sdtPr>
            <w:sdtEndPr>
              <w:rPr>
                <w:color w:val="002060"/>
              </w:rPr>
            </w:sdtEndPr>
            <w:sdtContent>
              <w:p w14:paraId="33D32063" w14:textId="301ED747" w:rsidR="00D077E9" w:rsidRPr="009853D9" w:rsidRDefault="000747A0" w:rsidP="00AB02A7">
                <w:pPr>
                  <w:rPr>
                    <w:noProof/>
                    <w:color w:val="002060"/>
                  </w:rPr>
                </w:pPr>
                <w:r w:rsidRPr="009853D9">
                  <w:rPr>
                    <w:rStyle w:val="SubttuloCar"/>
                    <w:color w:val="002060"/>
                  </w:rPr>
                  <w:fldChar w:fldCharType="begin"/>
                </w:r>
                <w:r w:rsidRPr="009853D9">
                  <w:rPr>
                    <w:rStyle w:val="SubttuloCar"/>
                    <w:color w:val="002060"/>
                  </w:rPr>
                  <w:instrText xml:space="preserve"> DATE  \@ "d MMMM"  \* MERGEFORMAT </w:instrText>
                </w:r>
                <w:r w:rsidRPr="009853D9">
                  <w:rPr>
                    <w:rStyle w:val="SubttuloCar"/>
                    <w:color w:val="002060"/>
                  </w:rPr>
                  <w:fldChar w:fldCharType="separate"/>
                </w:r>
                <w:r w:rsidR="005E2803" w:rsidRPr="009853D9">
                  <w:rPr>
                    <w:rStyle w:val="SubttuloCar"/>
                    <w:color w:val="002060"/>
                  </w:rPr>
                  <w:t>11 julio</w:t>
                </w:r>
                <w:r w:rsidR="005E2803" w:rsidRPr="009853D9">
                  <w:rPr>
                    <w:rStyle w:val="SubttuloCar"/>
                    <w:color w:val="002060"/>
                  </w:rPr>
                  <w:t xml:space="preserve"> 2022</w:t>
                </w:r>
                <w:r w:rsidRPr="009853D9">
                  <w:rPr>
                    <w:rStyle w:val="SubttuloCar"/>
                    <w:color w:val="002060"/>
                  </w:rPr>
                  <w:fldChar w:fldCharType="end"/>
                </w:r>
                <w:r w:rsidR="005E2803" w:rsidRPr="009853D9">
                  <w:rPr>
                    <w:rStyle w:val="SubttuloCar"/>
                    <w:noProof/>
                    <w:color w:val="002060"/>
                    <w:lang w:bidi="es-ES"/>
                  </w:rPr>
                  <w:t xml:space="preserve"> </w:t>
                </w:r>
              </w:p>
            </w:sdtContent>
          </w:sdt>
          <w:p w14:paraId="458E35E1"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F81272D" wp14:editId="0AC7F70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306B5A"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BB5D040" w14:textId="77777777" w:rsidR="00D077E9" w:rsidRDefault="00D077E9" w:rsidP="00AB02A7">
            <w:pPr>
              <w:rPr>
                <w:noProof/>
                <w:sz w:val="10"/>
                <w:szCs w:val="10"/>
              </w:rPr>
            </w:pPr>
          </w:p>
          <w:p w14:paraId="09032D73" w14:textId="77777777" w:rsidR="00D077E9" w:rsidRDefault="00D077E9" w:rsidP="00AB02A7">
            <w:pPr>
              <w:rPr>
                <w:noProof/>
                <w:sz w:val="10"/>
                <w:szCs w:val="10"/>
              </w:rPr>
            </w:pPr>
          </w:p>
          <w:p w14:paraId="59F3548A" w14:textId="3FB2E439" w:rsidR="00D077E9" w:rsidRDefault="00000000" w:rsidP="00AB02A7">
            <w:pPr>
              <w:rPr>
                <w:noProof/>
              </w:rPr>
            </w:pPr>
            <w:sdt>
              <w:sdtPr>
                <w:rPr>
                  <w:noProof/>
                </w:rPr>
                <w:id w:val="-1740469667"/>
                <w:placeholder>
                  <w:docPart w:val="BFC66916292C4896A8EDDF7EFB0575C7"/>
                </w:placeholder>
                <w15:appearance w15:val="hidden"/>
              </w:sdtPr>
              <w:sdtContent>
                <w:r w:rsidR="005E3797">
                  <w:rPr>
                    <w:noProof/>
                  </w:rPr>
                  <w:t>U</w:t>
                </w:r>
                <w:r w:rsidR="001D53A0">
                  <w:t>niversidad</w:t>
                </w:r>
                <w:r w:rsidR="005E3797">
                  <w:t xml:space="preserve"> Nacional Arturo Jauretche</w:t>
                </w:r>
              </w:sdtContent>
            </w:sdt>
          </w:p>
          <w:p w14:paraId="66FF2213" w14:textId="4CEAB04E"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F66AC8F145CE452993CAEEC357CA411A"/>
                </w:placeholder>
                <w:dataBinding w:prefixMappings="xmlns:ns0='http://schemas.microsoft.com/office/2006/coverPageProps' " w:xpath="/ns0:CoverPageProperties[1]/ns0:CompanyFax[1]" w:storeItemID="{55AF091B-3C7A-41E3-B477-F2FDAA23CFDA}"/>
                <w15:appearance w15:val="hidden"/>
                <w:text w:multiLine="1"/>
              </w:sdtPr>
              <w:sdtContent>
                <w:r w:rsidR="005E3797">
                  <w:rPr>
                    <w:noProof/>
                  </w:rPr>
                  <w:t>Alex Erik Wake</w:t>
                </w:r>
              </w:sdtContent>
            </w:sdt>
          </w:p>
          <w:p w14:paraId="64CB1AFA" w14:textId="1CC2FFC2" w:rsidR="00013C8E" w:rsidRPr="00D86945" w:rsidRDefault="00013C8E" w:rsidP="00AB02A7">
            <w:pPr>
              <w:rPr>
                <w:noProof/>
                <w:sz w:val="10"/>
                <w:szCs w:val="10"/>
              </w:rPr>
            </w:pPr>
            <w:r>
              <w:t>Profesor: Leonardo</w:t>
            </w:r>
            <w:r w:rsidR="009A2B8A">
              <w:t xml:space="preserve"> Javier</w:t>
            </w:r>
            <w:r>
              <w:t xml:space="preserve"> Amet</w:t>
            </w:r>
          </w:p>
        </w:tc>
      </w:tr>
    </w:tbl>
    <w:p w14:paraId="71AE6B47" w14:textId="0DD5616C" w:rsidR="00D077E9" w:rsidRDefault="0073386A">
      <w:pPr>
        <w:spacing w:after="200"/>
        <w:rPr>
          <w:noProof/>
        </w:rPr>
      </w:pPr>
      <w:r>
        <w:rPr>
          <w:noProof/>
          <w:lang w:bidi="es-ES"/>
        </w:rPr>
        <w:drawing>
          <wp:anchor distT="0" distB="0" distL="114300" distR="114300" simplePos="0" relativeHeight="251661312" behindDoc="0" locked="0" layoutInCell="1" allowOverlap="1" wp14:anchorId="4E0717D8" wp14:editId="56964FC1">
            <wp:simplePos x="0" y="0"/>
            <wp:positionH relativeFrom="margin">
              <wp:align>right</wp:align>
            </wp:positionH>
            <wp:positionV relativeFrom="margin">
              <wp:posOffset>7492365</wp:posOffset>
            </wp:positionV>
            <wp:extent cx="1406525" cy="158242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6525" cy="158242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7215" behindDoc="1" locked="0" layoutInCell="1" allowOverlap="1" wp14:anchorId="566AE686" wp14:editId="361199E5">
                <wp:simplePos x="0" y="0"/>
                <wp:positionH relativeFrom="column">
                  <wp:posOffset>-746760</wp:posOffset>
                </wp:positionH>
                <wp:positionV relativeFrom="page">
                  <wp:posOffset>6686550</wp:posOffset>
                </wp:positionV>
                <wp:extent cx="7760970" cy="40005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80124" id="Rectángulo 2" o:spid="_x0000_s1026" alt="rectángulo de color" style="position:absolute;margin-left:-58.8pt;margin-top:526.5pt;width:611.1pt;height:315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" fillcolor="#34aba2 [3206]" stroked="f" strokeweight="2pt">
                <w10:wrap anchory="page"/>
              </v:rect>
            </w:pict>
          </mc:Fallback>
        </mc:AlternateContent>
      </w:r>
      <w:r w:rsidR="00D077E9">
        <w:rPr>
          <w:noProof/>
          <w:lang w:bidi="es-ES"/>
        </w:rPr>
        <w:br w:type="page"/>
      </w:r>
    </w:p>
    <w:p w14:paraId="4B5671D6" w14:textId="522BB444" w:rsidR="00D077E9" w:rsidRDefault="004D68F6" w:rsidP="004D68F6">
      <w:pPr>
        <w:pStyle w:val="Ttulo"/>
        <w:rPr>
          <w:noProof/>
          <w:lang w:bidi="es-ES"/>
        </w:rPr>
      </w:pPr>
      <w:r>
        <w:rPr>
          <w:noProof/>
          <w:lang w:bidi="es-ES"/>
        </w:rPr>
        <w:lastRenderedPageBreak/>
        <w:t>Í</w:t>
      </w:r>
      <w:r w:rsidR="00FA7559">
        <w:rPr>
          <w:noProof/>
          <w:lang w:bidi="es-ES"/>
        </w:rPr>
        <w:t>ndice</w:t>
      </w:r>
    </w:p>
    <w:p w14:paraId="5261E528" w14:textId="3EE40D57" w:rsidR="009564A2" w:rsidRDefault="00000000" w:rsidP="0072168E">
      <w:pPr>
        <w:pStyle w:val="Ttulo2"/>
        <w:rPr>
          <w:noProof/>
          <w:lang w:bidi="es-ES"/>
        </w:rPr>
      </w:pPr>
      <w:hyperlink w:anchor="_El_trabajo_está" w:history="1">
        <w:r w:rsidR="00567ABE">
          <w:rPr>
            <w:rStyle w:val="Hipervnculo"/>
            <w:noProof/>
            <w:lang w:bidi="es-ES"/>
          </w:rPr>
          <w:t>4</w:t>
        </w:r>
        <w:r w:rsidR="00834093" w:rsidRPr="00534C3F">
          <w:rPr>
            <w:rStyle w:val="Hipervnculo"/>
            <w:noProof/>
            <w:lang w:bidi="es-ES"/>
          </w:rPr>
          <w:t>-Cuerpo del trabajo</w:t>
        </w:r>
      </w:hyperlink>
    </w:p>
    <w:p w14:paraId="14014087" w14:textId="3ED87C53" w:rsidR="00834093" w:rsidRDefault="00000000" w:rsidP="0072168E">
      <w:pPr>
        <w:pStyle w:val="Ttulo2"/>
        <w:rPr>
          <w:noProof/>
          <w:lang w:bidi="es-ES"/>
        </w:rPr>
      </w:pPr>
      <w:hyperlink w:anchor="_Modulo_Administración-_Ingreso" w:history="1">
        <w:r w:rsidR="00567ABE">
          <w:rPr>
            <w:rStyle w:val="Hipervnculo"/>
            <w:noProof/>
            <w:lang w:bidi="es-ES"/>
          </w:rPr>
          <w:t>5</w:t>
        </w:r>
        <w:r w:rsidR="00834093" w:rsidRPr="0072168E">
          <w:rPr>
            <w:rStyle w:val="Hipervnculo"/>
            <w:noProof/>
            <w:lang w:bidi="es-ES"/>
          </w:rPr>
          <w:t>-Módulo Administración- Ingreso y Almacenamiento</w:t>
        </w:r>
      </w:hyperlink>
    </w:p>
    <w:p w14:paraId="7F0D1CCC" w14:textId="7B18EC9D" w:rsidR="00534C3F" w:rsidRDefault="00000000" w:rsidP="0072168E">
      <w:pPr>
        <w:pStyle w:val="Ttulo2"/>
      </w:pPr>
      <w:hyperlink w:anchor="_Modulo_Administración-_Eliminación" w:history="1">
        <w:r w:rsidR="00567ABE">
          <w:rPr>
            <w:rStyle w:val="Hipervnculo"/>
          </w:rPr>
          <w:t>8</w:t>
        </w:r>
        <w:r w:rsidR="00534C3F" w:rsidRPr="0072168E">
          <w:rPr>
            <w:rStyle w:val="Hipervnculo"/>
          </w:rPr>
          <w:t>-Modulo Administración- Eliminación de nombre de equipos</w:t>
        </w:r>
      </w:hyperlink>
    </w:p>
    <w:p w14:paraId="77827D13" w14:textId="052C61BC" w:rsidR="00534C3F" w:rsidRDefault="00000000" w:rsidP="0072168E">
      <w:pPr>
        <w:pStyle w:val="Ttulo2"/>
      </w:pPr>
      <w:hyperlink w:anchor="_Módulo_consultas" w:history="1">
        <w:r w:rsidR="00567ABE">
          <w:rPr>
            <w:rStyle w:val="Hipervnculo"/>
          </w:rPr>
          <w:t>9</w:t>
        </w:r>
        <w:r w:rsidR="00534C3F" w:rsidRPr="0072168E">
          <w:rPr>
            <w:rStyle w:val="Hipervnculo"/>
          </w:rPr>
          <w:t>-Módulo consultas</w:t>
        </w:r>
      </w:hyperlink>
    </w:p>
    <w:p w14:paraId="073E5C7E" w14:textId="3DA25653" w:rsidR="00534C3F" w:rsidRDefault="00000000" w:rsidP="0072168E">
      <w:pPr>
        <w:pStyle w:val="Ttulo2"/>
      </w:pPr>
      <w:hyperlink w:anchor="_Módulo_consultas_–" w:history="1">
        <w:r w:rsidR="00A8416D">
          <w:rPr>
            <w:rStyle w:val="Hipervnculo"/>
          </w:rPr>
          <w:t>9</w:t>
        </w:r>
        <w:r w:rsidR="00534C3F" w:rsidRPr="0072168E">
          <w:rPr>
            <w:rStyle w:val="Hipervnculo"/>
          </w:rPr>
          <w:t>-Módulo consultas – Primer consulta</w:t>
        </w:r>
      </w:hyperlink>
    </w:p>
    <w:p w14:paraId="5090D9FA" w14:textId="1DAFFB7D" w:rsidR="00534C3F" w:rsidRDefault="00000000" w:rsidP="0072168E">
      <w:pPr>
        <w:pStyle w:val="Ttulo2"/>
      </w:pPr>
      <w:hyperlink w:anchor="_Módulo_Consultas_–_1" w:history="1">
        <w:r w:rsidR="00567ABE">
          <w:rPr>
            <w:rStyle w:val="Hipervnculo"/>
          </w:rPr>
          <w:t>1</w:t>
        </w:r>
        <w:r w:rsidR="00A8416D">
          <w:rPr>
            <w:rStyle w:val="Hipervnculo"/>
          </w:rPr>
          <w:t>1</w:t>
        </w:r>
        <w:r w:rsidR="00534C3F" w:rsidRPr="0072168E">
          <w:rPr>
            <w:rStyle w:val="Hipervnculo"/>
          </w:rPr>
          <w:t>-Módulo consultas – Segunda consulta</w:t>
        </w:r>
      </w:hyperlink>
    </w:p>
    <w:p w14:paraId="4FB896EA" w14:textId="23349EF0" w:rsidR="00534C3F" w:rsidRPr="00534C3F" w:rsidRDefault="00000000" w:rsidP="0072168E">
      <w:pPr>
        <w:pStyle w:val="Ttulo2"/>
      </w:pPr>
      <w:hyperlink w:anchor="_Módulo_consultas_–_2" w:history="1">
        <w:r w:rsidR="00567ABE">
          <w:rPr>
            <w:rStyle w:val="Hipervnculo"/>
          </w:rPr>
          <w:t>1</w:t>
        </w:r>
        <w:r w:rsidR="00A8416D">
          <w:rPr>
            <w:rStyle w:val="Hipervnculo"/>
          </w:rPr>
          <w:t>3</w:t>
        </w:r>
        <w:r w:rsidR="00534C3F" w:rsidRPr="0072168E">
          <w:rPr>
            <w:rStyle w:val="Hipervnculo"/>
          </w:rPr>
          <w:t>-</w:t>
        </w:r>
        <w:r w:rsidR="00534C3F" w:rsidRPr="0072168E">
          <w:rPr>
            <w:rStyle w:val="Hipervnculo"/>
            <w:noProof/>
          </w:rPr>
          <w:t>Módulo consultas – Tercer consulta</w:t>
        </w:r>
      </w:hyperlink>
    </w:p>
    <w:p w14:paraId="457A4746" w14:textId="1567C287" w:rsidR="00534C3F" w:rsidRDefault="00000000" w:rsidP="0072168E">
      <w:pPr>
        <w:pStyle w:val="Ttulo2"/>
        <w:rPr>
          <w:noProof/>
          <w:lang w:bidi="es-ES"/>
        </w:rPr>
      </w:pPr>
      <w:hyperlink w:anchor="_Métodos_auxiliares" w:history="1">
        <w:r w:rsidR="00567ABE">
          <w:rPr>
            <w:rStyle w:val="Hipervnculo"/>
            <w:noProof/>
          </w:rPr>
          <w:t>1</w:t>
        </w:r>
        <w:r w:rsidR="00A8416D">
          <w:rPr>
            <w:rStyle w:val="Hipervnculo"/>
            <w:noProof/>
          </w:rPr>
          <w:t>5</w:t>
        </w:r>
        <w:r w:rsidR="00534C3F" w:rsidRPr="0072168E">
          <w:rPr>
            <w:rStyle w:val="Hipervnculo"/>
            <w:noProof/>
          </w:rPr>
          <w:t>-Métodos auxiliares</w:t>
        </w:r>
      </w:hyperlink>
    </w:p>
    <w:p w14:paraId="7C0DB16D" w14:textId="0335E44C" w:rsidR="00534C3F" w:rsidRDefault="00000000" w:rsidP="0072168E">
      <w:pPr>
        <w:pStyle w:val="Ttulo2"/>
      </w:pPr>
      <w:hyperlink w:anchor="_Métodos_auxiliares_-_1" w:history="1">
        <w:r w:rsidR="00567ABE">
          <w:rPr>
            <w:rStyle w:val="Hipervnculo"/>
          </w:rPr>
          <w:t>1</w:t>
        </w:r>
        <w:r w:rsidR="00A8416D">
          <w:rPr>
            <w:rStyle w:val="Hipervnculo"/>
          </w:rPr>
          <w:t>5</w:t>
        </w:r>
        <w:r w:rsidR="00534C3F" w:rsidRPr="0072168E">
          <w:rPr>
            <w:rStyle w:val="Hipervnculo"/>
          </w:rPr>
          <w:t>-Métodos auxiliares - _existe()</w:t>
        </w:r>
      </w:hyperlink>
    </w:p>
    <w:p w14:paraId="70C1C9E8" w14:textId="72D2A629" w:rsidR="00534C3F" w:rsidRDefault="00000000" w:rsidP="0072168E">
      <w:pPr>
        <w:pStyle w:val="Ttulo2"/>
      </w:pPr>
      <w:hyperlink w:anchor="_Métodos_auxiliares_-" w:history="1">
        <w:r w:rsidR="00567ABE">
          <w:rPr>
            <w:rStyle w:val="Hipervnculo"/>
          </w:rPr>
          <w:t>1</w:t>
        </w:r>
        <w:r w:rsidR="00A8416D">
          <w:rPr>
            <w:rStyle w:val="Hipervnculo"/>
          </w:rPr>
          <w:t>6</w:t>
        </w:r>
        <w:r w:rsidR="00534C3F" w:rsidRPr="0072168E">
          <w:rPr>
            <w:rStyle w:val="Hipervnculo"/>
          </w:rPr>
          <w:t>-Métodos auxiliares - _buscar()</w:t>
        </w:r>
      </w:hyperlink>
    </w:p>
    <w:p w14:paraId="5231DB3B" w14:textId="4DDCFEC2" w:rsidR="00534C3F" w:rsidRDefault="00000000" w:rsidP="0072168E">
      <w:pPr>
        <w:pStyle w:val="Ttulo2"/>
      </w:pPr>
      <w:hyperlink w:anchor="_Métodos_auxiliares_–" w:history="1">
        <w:r w:rsidR="00567ABE">
          <w:rPr>
            <w:rStyle w:val="Hipervnculo"/>
          </w:rPr>
          <w:t>1</w:t>
        </w:r>
        <w:r w:rsidR="00A8416D">
          <w:rPr>
            <w:rStyle w:val="Hipervnculo"/>
          </w:rPr>
          <w:t>7</w:t>
        </w:r>
        <w:r w:rsidR="00534C3F" w:rsidRPr="0072168E">
          <w:rPr>
            <w:rStyle w:val="Hipervnculo"/>
          </w:rPr>
          <w:t>-Métodos auxiliares – igual()</w:t>
        </w:r>
      </w:hyperlink>
    </w:p>
    <w:p w14:paraId="57A3E88F" w14:textId="7EA73C1F" w:rsidR="00534C3F" w:rsidRPr="00534C3F" w:rsidRDefault="00000000" w:rsidP="0072168E">
      <w:pPr>
        <w:pStyle w:val="Ttulo2"/>
      </w:pPr>
      <w:hyperlink w:anchor="_Conclusión_final" w:history="1">
        <w:r w:rsidR="00567ABE">
          <w:rPr>
            <w:rStyle w:val="Hipervnculo"/>
          </w:rPr>
          <w:t>1</w:t>
        </w:r>
        <w:r w:rsidR="00A8416D">
          <w:rPr>
            <w:rStyle w:val="Hipervnculo"/>
          </w:rPr>
          <w:t>8</w:t>
        </w:r>
        <w:r w:rsidR="00534C3F" w:rsidRPr="0072168E">
          <w:rPr>
            <w:rStyle w:val="Hipervnculo"/>
          </w:rPr>
          <w:t>-Conclusiones</w:t>
        </w:r>
      </w:hyperlink>
    </w:p>
    <w:p w14:paraId="77CEC393" w14:textId="2B4EDE21" w:rsidR="00534C3F" w:rsidRDefault="00000000" w:rsidP="00EA0B59">
      <w:pPr>
        <w:pStyle w:val="Ttulo2"/>
      </w:pPr>
      <w:hyperlink w:anchor="_Conclusión_final" w:history="1">
        <w:r w:rsidR="00EA0B59" w:rsidRPr="00EA0B59">
          <w:rPr>
            <w:rStyle w:val="Hipervnculo"/>
          </w:rPr>
          <w:t>18-Conclusión final</w:t>
        </w:r>
      </w:hyperlink>
    </w:p>
    <w:p w14:paraId="699A9B88" w14:textId="4C9A4392" w:rsidR="00EA0B59" w:rsidRDefault="00000000" w:rsidP="00EA0B59">
      <w:pPr>
        <w:pStyle w:val="Ttulo2"/>
      </w:pPr>
      <w:hyperlink w:anchor="_Mejoras" w:history="1">
        <w:r w:rsidR="00EA0B59" w:rsidRPr="00EA0B59">
          <w:rPr>
            <w:rStyle w:val="Hipervnculo"/>
          </w:rPr>
          <w:t>18-Mejoras</w:t>
        </w:r>
      </w:hyperlink>
    </w:p>
    <w:p w14:paraId="0A4D9BB8" w14:textId="1ECE9161" w:rsidR="00EA0B59" w:rsidRDefault="00000000" w:rsidP="00EA0B59">
      <w:pPr>
        <w:pStyle w:val="Ttulo2"/>
      </w:pPr>
      <w:hyperlink w:anchor="_Condiciones" w:history="1">
        <w:r w:rsidR="00EA0B59" w:rsidRPr="00EA0B59">
          <w:rPr>
            <w:rStyle w:val="Hipervnculo"/>
          </w:rPr>
          <w:t>19-Condiciones</w:t>
        </w:r>
      </w:hyperlink>
    </w:p>
    <w:p w14:paraId="75AC00F0" w14:textId="0EF241AA" w:rsidR="00792600" w:rsidRPr="00792600" w:rsidRDefault="00000000" w:rsidP="00792600">
      <w:pPr>
        <w:pStyle w:val="Ttulo2"/>
      </w:pPr>
      <w:hyperlink w:anchor="_Condiciones" w:history="1">
        <w:r w:rsidR="00792600" w:rsidRPr="00792600">
          <w:rPr>
            <w:rStyle w:val="Hipervnculo"/>
          </w:rPr>
          <w:t>19-Bibliografía</w:t>
        </w:r>
      </w:hyperlink>
    </w:p>
    <w:p w14:paraId="44FC5163" w14:textId="77777777" w:rsidR="0072168E" w:rsidRDefault="0072168E" w:rsidP="00F12F83">
      <w:pPr>
        <w:pStyle w:val="Ttulo"/>
        <w:rPr>
          <w:noProof/>
          <w:lang w:bidi="es-ES"/>
        </w:rPr>
      </w:pPr>
    </w:p>
    <w:p w14:paraId="7219D120" w14:textId="77777777" w:rsidR="0072168E" w:rsidRDefault="0072168E" w:rsidP="00F12F83">
      <w:pPr>
        <w:pStyle w:val="Ttulo"/>
        <w:rPr>
          <w:noProof/>
          <w:lang w:bidi="es-ES"/>
        </w:rPr>
      </w:pPr>
    </w:p>
    <w:p w14:paraId="26AB4D8B" w14:textId="77777777" w:rsidR="0072168E" w:rsidRDefault="0072168E" w:rsidP="00F12F83">
      <w:pPr>
        <w:pStyle w:val="Ttulo"/>
        <w:rPr>
          <w:noProof/>
          <w:lang w:bidi="es-ES"/>
        </w:rPr>
      </w:pPr>
    </w:p>
    <w:p w14:paraId="3BFE5160" w14:textId="77777777" w:rsidR="0072168E" w:rsidRDefault="0072168E" w:rsidP="00F12F83">
      <w:pPr>
        <w:pStyle w:val="Ttulo"/>
        <w:rPr>
          <w:noProof/>
          <w:lang w:bidi="es-ES"/>
        </w:rPr>
      </w:pPr>
    </w:p>
    <w:p w14:paraId="478164E8" w14:textId="77777777" w:rsidR="0072168E" w:rsidRDefault="0072168E" w:rsidP="00F12F83">
      <w:pPr>
        <w:pStyle w:val="Ttulo"/>
        <w:rPr>
          <w:noProof/>
          <w:lang w:bidi="es-ES"/>
        </w:rPr>
      </w:pPr>
    </w:p>
    <w:p w14:paraId="2A1FD800" w14:textId="26849629" w:rsidR="004D68F6" w:rsidRDefault="004D68F6" w:rsidP="00F12F83">
      <w:pPr>
        <w:pStyle w:val="Ttulo"/>
        <w:rPr>
          <w:noProof/>
          <w:lang w:bidi="es-ES"/>
        </w:rPr>
      </w:pPr>
      <w:r>
        <w:rPr>
          <w:noProof/>
          <w:lang w:bidi="es-ES"/>
        </w:rPr>
        <w:t>Resumen</w:t>
      </w:r>
    </w:p>
    <w:p w14:paraId="3B584B39" w14:textId="74C74429" w:rsidR="00E550BE" w:rsidRDefault="008C7A60" w:rsidP="008C7A60">
      <w:pPr>
        <w:pStyle w:val="Ttulo6"/>
      </w:pPr>
      <w:r>
        <w:t xml:space="preserve">En este informe se verá el paso a pasó que realicé para </w:t>
      </w:r>
      <w:r w:rsidR="00A913D5">
        <w:t>realizar un mini programa de DNS en C# que trata de asociar información del recurso con un nombre de dominio y simular la conexión de red en un árbol general</w:t>
      </w:r>
      <w:r w:rsidR="00DE254B">
        <w:t>.</w:t>
      </w:r>
    </w:p>
    <w:p w14:paraId="599998BD" w14:textId="77777777" w:rsidR="00E550BE" w:rsidRPr="00F12F83" w:rsidRDefault="00E550BE" w:rsidP="00F12F83">
      <w:pPr>
        <w:pStyle w:val="Ttulo"/>
      </w:pPr>
    </w:p>
    <w:p w14:paraId="610AFDD6" w14:textId="16B92570" w:rsidR="00E550BE" w:rsidRDefault="004D68F6" w:rsidP="00F12F83">
      <w:pPr>
        <w:pStyle w:val="Ttulo"/>
        <w:rPr>
          <w:noProof/>
          <w:lang w:bidi="es-ES"/>
        </w:rPr>
      </w:pPr>
      <w:r>
        <w:rPr>
          <w:noProof/>
          <w:lang w:bidi="es-ES"/>
        </w:rPr>
        <w:t>Introducción</w:t>
      </w:r>
    </w:p>
    <w:p w14:paraId="670A8E25" w14:textId="252199AA" w:rsidR="00437477" w:rsidRDefault="00A913D5" w:rsidP="00A913D5">
      <w:pPr>
        <w:pStyle w:val="Ttulo6"/>
        <w:rPr>
          <w:noProof/>
          <w:lang w:bidi="es-ES"/>
        </w:rPr>
      </w:pPr>
      <w:r>
        <w:rPr>
          <w:noProof/>
          <w:lang w:bidi="es-ES"/>
        </w:rPr>
        <w:t xml:space="preserve">El trabajo está dividido en </w:t>
      </w:r>
      <w:r w:rsidR="00F31BB4">
        <w:rPr>
          <w:noProof/>
          <w:lang w:bidi="es-ES"/>
        </w:rPr>
        <w:t>3</w:t>
      </w:r>
      <w:r w:rsidR="00437477">
        <w:rPr>
          <w:noProof/>
          <w:lang w:bidi="es-ES"/>
        </w:rPr>
        <w:t xml:space="preserve"> partes principales las cuales son: Módulo de administración, Módulo de consulta</w:t>
      </w:r>
      <w:r w:rsidR="00F31BB4">
        <w:rPr>
          <w:noProof/>
          <w:lang w:bidi="es-ES"/>
        </w:rPr>
        <w:t xml:space="preserve"> y</w:t>
      </w:r>
      <w:r w:rsidR="00437477">
        <w:rPr>
          <w:noProof/>
          <w:lang w:bidi="es-ES"/>
        </w:rPr>
        <w:t xml:space="preserve"> Métodos auxiliares.</w:t>
      </w:r>
    </w:p>
    <w:p w14:paraId="3BB99083" w14:textId="65089B9C" w:rsidR="00E550BE" w:rsidRDefault="00437477" w:rsidP="00B70E98">
      <w:pPr>
        <w:pStyle w:val="Ttulo6"/>
        <w:ind w:firstLine="720"/>
        <w:rPr>
          <w:noProof/>
          <w:lang w:bidi="es-ES"/>
        </w:rPr>
      </w:pPr>
      <w:r>
        <w:rPr>
          <w:noProof/>
          <w:lang w:bidi="es-ES"/>
        </w:rPr>
        <w:t xml:space="preserve">En cada uno de estos módulos explico </w:t>
      </w:r>
      <w:r w:rsidR="00F31BB4">
        <w:rPr>
          <w:noProof/>
          <w:lang w:bidi="es-ES"/>
        </w:rPr>
        <w:t>y demuestro el funcionamiento del módulo</w:t>
      </w:r>
      <w:r w:rsidR="00DE254B">
        <w:rPr>
          <w:noProof/>
          <w:lang w:bidi="es-ES"/>
        </w:rPr>
        <w:t xml:space="preserve">, </w:t>
      </w:r>
      <w:r w:rsidR="00F31BB4">
        <w:rPr>
          <w:noProof/>
          <w:lang w:bidi="es-ES"/>
        </w:rPr>
        <w:t xml:space="preserve">del código y cuento mi experiencia personal </w:t>
      </w:r>
      <w:r w:rsidR="00DE254B">
        <w:rPr>
          <w:noProof/>
          <w:lang w:bidi="es-ES"/>
        </w:rPr>
        <w:t xml:space="preserve">durante </w:t>
      </w:r>
      <w:r w:rsidR="00F31BB4">
        <w:rPr>
          <w:noProof/>
          <w:lang w:bidi="es-ES"/>
        </w:rPr>
        <w:t xml:space="preserve"> el desarrollo del proyecto y los problemas que fueron surgiendo a lo largo del mismo.</w:t>
      </w:r>
      <w:r>
        <w:rPr>
          <w:noProof/>
          <w:lang w:bidi="es-ES"/>
        </w:rPr>
        <w:t xml:space="preserve"> </w:t>
      </w:r>
    </w:p>
    <w:p w14:paraId="18BE7436" w14:textId="0FCDBD57" w:rsidR="00E550BE" w:rsidRDefault="00E550BE" w:rsidP="00F12F83">
      <w:pPr>
        <w:pStyle w:val="Ttulo"/>
        <w:rPr>
          <w:noProof/>
          <w:lang w:bidi="es-ES"/>
        </w:rPr>
      </w:pPr>
    </w:p>
    <w:p w14:paraId="62E55F30" w14:textId="14819134" w:rsidR="00A96C00" w:rsidRDefault="00A96C00" w:rsidP="00F12F83">
      <w:pPr>
        <w:pStyle w:val="Ttulo"/>
        <w:rPr>
          <w:noProof/>
          <w:lang w:bidi="es-ES"/>
        </w:rPr>
      </w:pPr>
    </w:p>
    <w:p w14:paraId="49AC266C" w14:textId="77777777" w:rsidR="00A96C00" w:rsidRDefault="00A96C00" w:rsidP="00F12F83">
      <w:pPr>
        <w:pStyle w:val="Ttulo"/>
        <w:rPr>
          <w:noProof/>
          <w:lang w:bidi="es-ES"/>
        </w:rPr>
      </w:pPr>
    </w:p>
    <w:p w14:paraId="67281CF5" w14:textId="6DEEFFC3" w:rsidR="00E550BE" w:rsidRDefault="00E550BE" w:rsidP="00D97D2B">
      <w:pPr>
        <w:pStyle w:val="Ttulo"/>
        <w:jc w:val="left"/>
        <w:rPr>
          <w:noProof/>
          <w:lang w:bidi="es-ES"/>
        </w:rPr>
      </w:pPr>
    </w:p>
    <w:p w14:paraId="04D6D155" w14:textId="4DE4D434" w:rsidR="00834093" w:rsidRDefault="00834093" w:rsidP="00D97D2B">
      <w:pPr>
        <w:pStyle w:val="Ttulo"/>
        <w:jc w:val="left"/>
        <w:rPr>
          <w:noProof/>
          <w:lang w:bidi="es-ES"/>
        </w:rPr>
      </w:pPr>
    </w:p>
    <w:p w14:paraId="5EADBCE2" w14:textId="4A341CD1" w:rsidR="00534C3F" w:rsidRDefault="00534C3F" w:rsidP="00D97D2B">
      <w:pPr>
        <w:pStyle w:val="Ttulo"/>
        <w:jc w:val="left"/>
        <w:rPr>
          <w:noProof/>
          <w:lang w:bidi="es-ES"/>
        </w:rPr>
      </w:pPr>
    </w:p>
    <w:p w14:paraId="4C425B49" w14:textId="28B4E5CC" w:rsidR="00534C3F" w:rsidRDefault="00534C3F" w:rsidP="00D97D2B">
      <w:pPr>
        <w:pStyle w:val="Ttulo"/>
        <w:jc w:val="left"/>
        <w:rPr>
          <w:noProof/>
          <w:lang w:bidi="es-ES"/>
        </w:rPr>
      </w:pPr>
    </w:p>
    <w:p w14:paraId="3EE09AA0" w14:textId="4998CBF5" w:rsidR="00534C3F" w:rsidRDefault="00534C3F" w:rsidP="00D97D2B">
      <w:pPr>
        <w:pStyle w:val="Ttulo"/>
        <w:jc w:val="left"/>
        <w:rPr>
          <w:noProof/>
          <w:lang w:bidi="es-ES"/>
        </w:rPr>
      </w:pPr>
    </w:p>
    <w:p w14:paraId="05D55C0F" w14:textId="65396E0F" w:rsidR="00534C3F" w:rsidRDefault="00534C3F" w:rsidP="00D97D2B">
      <w:pPr>
        <w:pStyle w:val="Ttulo"/>
        <w:jc w:val="left"/>
        <w:rPr>
          <w:noProof/>
          <w:lang w:bidi="es-ES"/>
        </w:rPr>
      </w:pPr>
    </w:p>
    <w:p w14:paraId="07F5AD85" w14:textId="770E7C96" w:rsidR="00534C3F" w:rsidRDefault="00534C3F" w:rsidP="00D97D2B">
      <w:pPr>
        <w:pStyle w:val="Ttulo"/>
        <w:jc w:val="left"/>
        <w:rPr>
          <w:noProof/>
          <w:lang w:bidi="es-ES"/>
        </w:rPr>
      </w:pPr>
    </w:p>
    <w:p w14:paraId="01CE8C51" w14:textId="77777777" w:rsidR="00534C3F" w:rsidRDefault="00534C3F" w:rsidP="00D97D2B">
      <w:pPr>
        <w:pStyle w:val="Ttulo"/>
        <w:jc w:val="left"/>
        <w:rPr>
          <w:noProof/>
          <w:lang w:bidi="es-ES"/>
        </w:rPr>
      </w:pPr>
    </w:p>
    <w:p w14:paraId="6E868A45" w14:textId="77777777" w:rsidR="001D53A0" w:rsidRDefault="001D53A0" w:rsidP="001D53A0">
      <w:pPr>
        <w:pStyle w:val="Subttulo"/>
        <w:framePr w:wrap="around" w:hAnchor="page" w:x="706" w:y="-1949"/>
        <w:rPr>
          <w:noProof/>
        </w:rPr>
      </w:pPr>
    </w:p>
    <w:p w14:paraId="6EE06A41" w14:textId="66CF8841" w:rsidR="00420211" w:rsidRDefault="004D68F6" w:rsidP="00D97D2B">
      <w:pPr>
        <w:pStyle w:val="Ttulo"/>
        <w:rPr>
          <w:noProof/>
        </w:rPr>
      </w:pPr>
      <w:r>
        <w:rPr>
          <w:noProof/>
        </w:rPr>
        <w:t>Cuerpo del trabajo</w:t>
      </w:r>
    </w:p>
    <w:p w14:paraId="2890616A" w14:textId="1C122666" w:rsidR="00E550BE" w:rsidRDefault="00420211" w:rsidP="00420211">
      <w:pPr>
        <w:pStyle w:val="Ttulo6"/>
        <w:rPr>
          <w:noProof/>
        </w:rPr>
      </w:pPr>
      <w:bookmarkStart w:id="0" w:name="_El_trabajo_está"/>
      <w:bookmarkEnd w:id="0"/>
      <w:r>
        <w:t xml:space="preserve">El trabajo está principalmente compuesto por una clase DNS que yo </w:t>
      </w:r>
      <w:r w:rsidR="00687B25">
        <w:t>mismo desarrollé</w:t>
      </w:r>
      <w:r>
        <w:t xml:space="preserve"> y 2 clases que fueron </w:t>
      </w:r>
      <w:r w:rsidR="00687B25">
        <w:t>brindadas</w:t>
      </w:r>
      <w:r>
        <w:t xml:space="preserve"> por la cátedra: ArbolGeneral&lt;T&gt; y Cola&lt;T&gt;, estas </w:t>
      </w:r>
      <w:r w:rsidR="00687B25">
        <w:t xml:space="preserve">dos </w:t>
      </w:r>
      <w:r>
        <w:t xml:space="preserve">clases propuestas no fueron modificadas en casi nada, solamente agregué un método para facilitar la implementación y la depuración </w:t>
      </w:r>
      <w:r w:rsidR="00687B25">
        <w:t>en la clase ArbolGeneral&lt;T&gt;</w:t>
      </w:r>
      <w:r>
        <w:t xml:space="preserve"> pero que no es necesari</w:t>
      </w:r>
      <w:r w:rsidR="00687B25">
        <w:t>o</w:t>
      </w:r>
      <w:r>
        <w:t xml:space="preserve"> y el sistema funcionaría incluso sin ella. </w:t>
      </w:r>
    </w:p>
    <w:p w14:paraId="06F30DF3" w14:textId="09AD2533" w:rsidR="00E550BE" w:rsidRDefault="00E550BE" w:rsidP="00E550BE">
      <w:pPr>
        <w:pStyle w:val="Contenido"/>
        <w:rPr>
          <w:noProof/>
        </w:rPr>
      </w:pPr>
    </w:p>
    <w:p w14:paraId="5278D1D8" w14:textId="4B43580D" w:rsidR="00687B25" w:rsidRDefault="00687B25" w:rsidP="00E550BE">
      <w:pPr>
        <w:pStyle w:val="Contenido"/>
        <w:rPr>
          <w:noProof/>
        </w:rPr>
      </w:pPr>
      <w:r>
        <w:rPr>
          <w:noProof/>
        </w:rPr>
        <w:t>Diagrama UML</w:t>
      </w:r>
      <w:r w:rsidR="001E4E33">
        <w:rPr>
          <w:noProof/>
        </w:rPr>
        <w:t xml:space="preserve"> final</w:t>
      </w:r>
      <w:r>
        <w:rPr>
          <w:noProof/>
        </w:rPr>
        <w:t>:</w:t>
      </w:r>
    </w:p>
    <w:p w14:paraId="5F1697C6" w14:textId="00C97A06" w:rsidR="00E550BE" w:rsidRDefault="00E550BE" w:rsidP="00E550BE">
      <w:pPr>
        <w:pStyle w:val="Contenido"/>
        <w:rPr>
          <w:noProof/>
        </w:rPr>
      </w:pPr>
    </w:p>
    <w:p w14:paraId="4C5AEBA8" w14:textId="570F5DB4" w:rsidR="00E550BE" w:rsidRDefault="00E550BE" w:rsidP="00E550BE">
      <w:pPr>
        <w:pStyle w:val="Contenido"/>
        <w:rPr>
          <w:noProof/>
        </w:rPr>
      </w:pPr>
    </w:p>
    <w:p w14:paraId="038AA740" w14:textId="793EE217" w:rsidR="00E550BE" w:rsidRDefault="00E550BE" w:rsidP="00E550BE">
      <w:pPr>
        <w:pStyle w:val="Contenido"/>
        <w:rPr>
          <w:noProof/>
        </w:rPr>
      </w:pPr>
    </w:p>
    <w:p w14:paraId="7C74941F" w14:textId="330D0B15" w:rsidR="00E550BE" w:rsidRDefault="00687B25" w:rsidP="00E550BE">
      <w:pPr>
        <w:pStyle w:val="Contenido"/>
        <w:rPr>
          <w:noProof/>
        </w:rPr>
      </w:pPr>
      <w:r>
        <w:rPr>
          <w:noProof/>
        </w:rPr>
        <w:drawing>
          <wp:inline distT="0" distB="0" distL="0" distR="0" wp14:anchorId="7F0439BC" wp14:editId="572B4BF0">
            <wp:extent cx="6362700" cy="4981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700" cy="4981575"/>
                    </a:xfrm>
                    <a:prstGeom prst="rect">
                      <a:avLst/>
                    </a:prstGeom>
                    <a:noFill/>
                    <a:ln>
                      <a:noFill/>
                    </a:ln>
                  </pic:spPr>
                </pic:pic>
              </a:graphicData>
            </a:graphic>
          </wp:inline>
        </w:drawing>
      </w:r>
    </w:p>
    <w:p w14:paraId="6C8512F7" w14:textId="4FC7EBDB" w:rsidR="008F00FF" w:rsidRPr="008F00FF" w:rsidRDefault="0049249A" w:rsidP="008F00FF">
      <w:pPr>
        <w:pStyle w:val="Ttulo2"/>
      </w:pPr>
      <w:bookmarkStart w:id="1" w:name="_Modulo_Administración-_Ingreso"/>
      <w:bookmarkEnd w:id="1"/>
      <w:r>
        <w:lastRenderedPageBreak/>
        <w:t>Modulo Administración- Ingreso y Almacenamiento</w:t>
      </w:r>
    </w:p>
    <w:p w14:paraId="3E62B372" w14:textId="517999AB" w:rsidR="00E162F7" w:rsidRPr="00E162F7" w:rsidRDefault="009904F9" w:rsidP="0049249A">
      <w:pPr>
        <w:pStyle w:val="Ttulo6"/>
      </w:pPr>
      <w:r>
        <w:rPr>
          <w:noProof/>
        </w:rPr>
        <w:t xml:space="preserve">El primer paso que tomé, luego de leer las pautas y consignas fue intentar crear el agregado de nodos DNS </w:t>
      </w:r>
      <w:r w:rsidR="00545B12">
        <w:rPr>
          <w:noProof/>
        </w:rPr>
        <w:t xml:space="preserve">en un ArbolGeneral&lt;T&gt;, en sí no es dificil </w:t>
      </w:r>
      <w:r w:rsidR="001D53A0">
        <w:rPr>
          <w:noProof/>
        </w:rPr>
        <w:t>a</w:t>
      </w:r>
      <w:r w:rsidR="00545B12">
        <w:rPr>
          <w:noProof/>
        </w:rPr>
        <w:t>gregar información a un árbol, lo que si tiene un grado de dificultad mayor es estructurar la información para que esta misma se agregara</w:t>
      </w:r>
      <w:r w:rsidR="00273263">
        <w:rPr>
          <w:noProof/>
        </w:rPr>
        <w:t xml:space="preserve"> de forma correcta</w:t>
      </w:r>
      <w:r>
        <w:rPr>
          <w:noProof/>
        </w:rPr>
        <w:t>.</w:t>
      </w:r>
    </w:p>
    <w:p w14:paraId="2861A048" w14:textId="5C795B40" w:rsidR="00273263" w:rsidRDefault="00273263" w:rsidP="00273263">
      <w:pPr>
        <w:pStyle w:val="Ttulo6"/>
        <w:ind w:firstLine="720"/>
      </w:pPr>
      <w:r>
        <w:t>El primer problema que tuve fue cuando al agregar información al árbol no se agregaba de forma correcta, se agregaba toda junta en vez de estructurarse y dividir la URL en secciones de dominio-superior, dominio y nombre de equipo</w:t>
      </w:r>
      <w:r w:rsidR="0020345A">
        <w:t xml:space="preserve">, aunque si se dividían en 3 nodos distintos. </w:t>
      </w:r>
    </w:p>
    <w:p w14:paraId="36AE9A77" w14:textId="77777777" w:rsidR="00E162F7" w:rsidRPr="00E162F7" w:rsidRDefault="00E162F7" w:rsidP="00E162F7"/>
    <w:p w14:paraId="6E6EFD8B" w14:textId="1C608F9B" w:rsidR="00545B12" w:rsidRPr="00545B12" w:rsidRDefault="00273263" w:rsidP="00545B12">
      <w:r>
        <w:rPr>
          <w:noProof/>
        </w:rPr>
        <w:drawing>
          <wp:inline distT="0" distB="0" distL="0" distR="0" wp14:anchorId="3F71FBC2" wp14:editId="6E30837A">
            <wp:extent cx="6371590" cy="8547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854710"/>
                    </a:xfrm>
                    <a:prstGeom prst="rect">
                      <a:avLst/>
                    </a:prstGeom>
                  </pic:spPr>
                </pic:pic>
              </a:graphicData>
            </a:graphic>
          </wp:inline>
        </w:drawing>
      </w:r>
    </w:p>
    <w:p w14:paraId="7AF3C912" w14:textId="0D7E1048" w:rsidR="00E550BE" w:rsidRDefault="00E550BE" w:rsidP="00E550BE">
      <w:pPr>
        <w:pStyle w:val="Contenido"/>
        <w:rPr>
          <w:noProof/>
        </w:rPr>
      </w:pPr>
    </w:p>
    <w:p w14:paraId="6B273E82" w14:textId="157BF74F" w:rsidR="00E162F7" w:rsidRDefault="0020345A" w:rsidP="0020345A">
      <w:pPr>
        <w:pStyle w:val="Ttulo6"/>
        <w:rPr>
          <w:noProof/>
        </w:rPr>
      </w:pPr>
      <w:r>
        <w:rPr>
          <w:noProof/>
        </w:rPr>
        <w:t xml:space="preserve">Logré solucionar este problema usando recursión y agregando los nodos </w:t>
      </w:r>
      <w:r w:rsidR="00E162F7">
        <w:rPr>
          <w:noProof/>
        </w:rPr>
        <w:t>DNS</w:t>
      </w:r>
      <w:r w:rsidR="00D97D2B">
        <w:rPr>
          <w:noProof/>
        </w:rPr>
        <w:t>,</w:t>
      </w:r>
      <w:r w:rsidR="00E162F7">
        <w:rPr>
          <w:noProof/>
        </w:rPr>
        <w:t xml:space="preserve"> separa</w:t>
      </w:r>
      <w:r w:rsidR="00D97D2B">
        <w:rPr>
          <w:noProof/>
        </w:rPr>
        <w:t>n</w:t>
      </w:r>
      <w:r w:rsidR="00E162F7">
        <w:rPr>
          <w:noProof/>
        </w:rPr>
        <w:t>do la etiqueta y creando un ArbolGenaral&lt;DNS&gt; en cada recursión.</w:t>
      </w:r>
    </w:p>
    <w:p w14:paraId="34BA62FE" w14:textId="77777777" w:rsidR="00E162F7" w:rsidRPr="00E162F7" w:rsidRDefault="00E162F7" w:rsidP="00E162F7"/>
    <w:p w14:paraId="173AA337" w14:textId="77777777" w:rsidR="0049249A" w:rsidRDefault="00E162F7" w:rsidP="0020345A">
      <w:pPr>
        <w:pStyle w:val="Ttulo6"/>
        <w:rPr>
          <w:noProof/>
        </w:rPr>
      </w:pPr>
      <w:r>
        <w:rPr>
          <w:noProof/>
        </w:rPr>
        <w:drawing>
          <wp:inline distT="0" distB="0" distL="0" distR="0" wp14:anchorId="2E76E71C" wp14:editId="7D88A294">
            <wp:extent cx="6372225" cy="12763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276350"/>
                    </a:xfrm>
                    <a:prstGeom prst="rect">
                      <a:avLst/>
                    </a:prstGeom>
                    <a:noFill/>
                    <a:ln>
                      <a:noFill/>
                    </a:ln>
                  </pic:spPr>
                </pic:pic>
              </a:graphicData>
            </a:graphic>
          </wp:inline>
        </w:drawing>
      </w:r>
    </w:p>
    <w:p w14:paraId="2853B159" w14:textId="53B9BAA8" w:rsidR="00E162F7" w:rsidRDefault="00E162F7" w:rsidP="0020345A">
      <w:pPr>
        <w:pStyle w:val="Ttulo6"/>
        <w:rPr>
          <w:noProof/>
        </w:rPr>
      </w:pPr>
      <w:r>
        <w:rPr>
          <w:noProof/>
        </w:rPr>
        <w:t xml:space="preserve"> </w:t>
      </w:r>
    </w:p>
    <w:p w14:paraId="3832A7B0" w14:textId="35000FA5" w:rsidR="00CB4AD5" w:rsidRDefault="00E162F7" w:rsidP="00CB4AD5">
      <w:pPr>
        <w:pStyle w:val="Ttulo6"/>
      </w:pPr>
      <w:r>
        <w:rPr>
          <w:noProof/>
        </w:rPr>
        <w:t xml:space="preserve">De igual manera el trabajo estaba por la mitad porque la idea principal es que si un nodo se repita, no se agregue al árbol y que el </w:t>
      </w:r>
      <w:r w:rsidR="00CB4AD5">
        <w:rPr>
          <w:noProof/>
        </w:rPr>
        <w:t xml:space="preserve">próximo nodo sea hijo de éste mismo que se está repitiendo. </w:t>
      </w:r>
      <w:r w:rsidR="00CB4AD5">
        <w:t>Como a este problema no lo pude solucionar, decidí seguir con las demás consignas.</w:t>
      </w:r>
    </w:p>
    <w:p w14:paraId="6597DE80" w14:textId="60286604" w:rsidR="00CB4AD5" w:rsidRDefault="00CB4AD5" w:rsidP="00CB4AD5">
      <w:pPr>
        <w:pStyle w:val="Ttulo6"/>
      </w:pPr>
    </w:p>
    <w:p w14:paraId="08DE8232" w14:textId="5B356A5D" w:rsidR="006754BF" w:rsidRDefault="006754BF" w:rsidP="006754BF"/>
    <w:p w14:paraId="2B3E6673" w14:textId="13ED1C80" w:rsidR="006754BF" w:rsidRDefault="006754BF" w:rsidP="006754BF"/>
    <w:p w14:paraId="0A6B225C" w14:textId="4B11DE51" w:rsidR="006754BF" w:rsidRDefault="006754BF" w:rsidP="006754BF"/>
    <w:p w14:paraId="078A9A6D" w14:textId="6B5308A2" w:rsidR="006754BF" w:rsidRDefault="006754BF" w:rsidP="006754BF"/>
    <w:p w14:paraId="6B7F222A" w14:textId="074E9415" w:rsidR="006754BF" w:rsidRDefault="006754BF" w:rsidP="006754BF"/>
    <w:p w14:paraId="455A61E7" w14:textId="77777777" w:rsidR="006754BF" w:rsidRPr="006754BF" w:rsidRDefault="006754BF" w:rsidP="006754BF"/>
    <w:p w14:paraId="36D5B2A8" w14:textId="423E61E7" w:rsidR="008F00FF" w:rsidRDefault="00CB4AD5" w:rsidP="0049249A">
      <w:pPr>
        <w:pStyle w:val="Ttulo6"/>
      </w:pPr>
      <w:r>
        <w:lastRenderedPageBreak/>
        <w:t>Est</w:t>
      </w:r>
      <w:r w:rsidR="008F00FF">
        <w:t>a</w:t>
      </w:r>
      <w:r>
        <w:t xml:space="preserve"> es </w:t>
      </w:r>
      <w:r w:rsidR="008F00FF">
        <w:t>la primer versión del</w:t>
      </w:r>
      <w:r>
        <w:t xml:space="preserve"> código de agregado con el que estuve haciendo las pruebas </w:t>
      </w:r>
      <w:r w:rsidR="00655D5C">
        <w:t>que,</w:t>
      </w:r>
      <w:r>
        <w:t xml:space="preserve"> si bien no cumplía con la consigna, si era útil más o menos útil para poder trabajar con el resto</w:t>
      </w:r>
      <w:r w:rsidR="00DE254B">
        <w:t xml:space="preserve"> del trabajo</w:t>
      </w:r>
      <w:r w:rsidR="008F00FF">
        <w:t xml:space="preserve">. </w:t>
      </w:r>
    </w:p>
    <w:p w14:paraId="45D31B85" w14:textId="77777777" w:rsidR="0049249A" w:rsidRPr="0049249A" w:rsidRDefault="0049249A" w:rsidP="0049249A"/>
    <w:p w14:paraId="4CB0ABF0" w14:textId="30C0EEAE" w:rsidR="0049249A" w:rsidRDefault="008F00FF" w:rsidP="00E550BE">
      <w:pPr>
        <w:pStyle w:val="Contenido"/>
        <w:rPr>
          <w:noProof/>
        </w:rPr>
      </w:pPr>
      <w:r>
        <w:rPr>
          <w:noProof/>
        </w:rPr>
        <w:drawing>
          <wp:inline distT="0" distB="0" distL="0" distR="0" wp14:anchorId="47486D10" wp14:editId="5F2C17E6">
            <wp:extent cx="6362700" cy="643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6438900"/>
                    </a:xfrm>
                    <a:prstGeom prst="rect">
                      <a:avLst/>
                    </a:prstGeom>
                    <a:noFill/>
                    <a:ln>
                      <a:noFill/>
                    </a:ln>
                  </pic:spPr>
                </pic:pic>
              </a:graphicData>
            </a:graphic>
          </wp:inline>
        </w:drawing>
      </w:r>
    </w:p>
    <w:p w14:paraId="259CF3BE" w14:textId="77777777" w:rsidR="0049249A" w:rsidRDefault="0049249A" w:rsidP="0049249A">
      <w:pPr>
        <w:pStyle w:val="Ttulo6"/>
        <w:rPr>
          <w:noProof/>
        </w:rPr>
      </w:pPr>
    </w:p>
    <w:p w14:paraId="3C881E00" w14:textId="752E2E0D" w:rsidR="00E550BE" w:rsidRDefault="008F00FF" w:rsidP="0049249A">
      <w:pPr>
        <w:pStyle w:val="Ttulo6"/>
        <w:rPr>
          <w:noProof/>
        </w:rPr>
      </w:pPr>
      <w:r>
        <w:rPr>
          <w:noProof/>
        </w:rPr>
        <w:t>Luego a lo largo del trabajo fui haciendo leves modificaciones para tener distintas nociones de como funcionaba, por ejemplo en vez de tener el nuevoarbol.agregarHijo(arbolaux) dentro del</w:t>
      </w:r>
      <w:r w:rsidR="008F7256">
        <w:rPr>
          <w:noProof/>
        </w:rPr>
        <w:t xml:space="preserve"> condicional</w:t>
      </w:r>
      <w:r>
        <w:rPr>
          <w:noProof/>
        </w:rPr>
        <w:t xml:space="preserve"> ¡existe, lo moví fuera del condicional</w:t>
      </w:r>
      <w:r w:rsidR="00DE254B">
        <w:rPr>
          <w:noProof/>
        </w:rPr>
        <w:t>, es decir, coloqué esa línea de código en el cuerpo mismo del método</w:t>
      </w:r>
      <w:r>
        <w:rPr>
          <w:noProof/>
        </w:rPr>
        <w:t xml:space="preserve"> para agregar todas las etiquetas de todas las URL con las que hice las pruebas</w:t>
      </w:r>
      <w:r w:rsidR="0049249A">
        <w:rPr>
          <w:noProof/>
        </w:rPr>
        <w:t xml:space="preserve"> y verificar funcionamiento de otros módulos</w:t>
      </w:r>
      <w:r>
        <w:rPr>
          <w:noProof/>
        </w:rPr>
        <w:t>.</w:t>
      </w:r>
    </w:p>
    <w:p w14:paraId="7AF9A63E" w14:textId="566B97C0" w:rsidR="00C50EBA" w:rsidRDefault="00C50EBA" w:rsidP="00C50EBA"/>
    <w:p w14:paraId="78A98B12" w14:textId="1B492814" w:rsidR="00C50EBA" w:rsidRDefault="00C50EBA" w:rsidP="00C50EBA"/>
    <w:p w14:paraId="39BDD9A3" w14:textId="3E2E752A" w:rsidR="00655D5C" w:rsidRDefault="00C50EBA" w:rsidP="00655D5C">
      <w:pPr>
        <w:pStyle w:val="Ttulo6"/>
      </w:pPr>
      <w:r>
        <w:t xml:space="preserve">Aunque no pudiera resolver la consigna, siempre tuve claro </w:t>
      </w:r>
      <w:r w:rsidR="00534C3F">
        <w:t>cuál</w:t>
      </w:r>
      <w:r>
        <w:t xml:space="preserve"> es la parte la cual tenía que modificar y era el condicional existe en caso que sea true, el problema era que no sabía </w:t>
      </w:r>
      <w:r w:rsidR="00534C3F">
        <w:t>cómo</w:t>
      </w:r>
      <w:r>
        <w:t xml:space="preserve"> modificar ese bloque de código para que en caso de que </w:t>
      </w:r>
      <w:r w:rsidR="00B23247">
        <w:t>la etiqueta ya existiera se usara de padre para la que sigue</w:t>
      </w:r>
      <w:r w:rsidR="00D83F6E">
        <w:t xml:space="preserve"> sin agregarse nuevamente</w:t>
      </w:r>
      <w:r w:rsidR="00B23247">
        <w:t xml:space="preserve"> hasta que haciendo varias pruebas con la recursión y el depurador llegué hasta esta versión del algoritmo.</w:t>
      </w:r>
    </w:p>
    <w:p w14:paraId="0BAC2112" w14:textId="77777777" w:rsidR="00655D5C" w:rsidRPr="00655D5C" w:rsidRDefault="00655D5C" w:rsidP="00655D5C"/>
    <w:p w14:paraId="60934887" w14:textId="46BC57EA" w:rsidR="00C50EBA" w:rsidRDefault="00A278E6" w:rsidP="00C50EBA">
      <w:pPr>
        <w:pStyle w:val="Ttulo6"/>
      </w:pPr>
      <w:r>
        <w:rPr>
          <w:noProof/>
        </w:rPr>
        <w:drawing>
          <wp:inline distT="0" distB="0" distL="0" distR="0" wp14:anchorId="223911C6" wp14:editId="402B1269">
            <wp:extent cx="5932305" cy="5310188"/>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110" cy="5337763"/>
                    </a:xfrm>
                    <a:prstGeom prst="rect">
                      <a:avLst/>
                    </a:prstGeom>
                    <a:noFill/>
                    <a:ln>
                      <a:noFill/>
                    </a:ln>
                  </pic:spPr>
                </pic:pic>
              </a:graphicData>
            </a:graphic>
          </wp:inline>
        </w:drawing>
      </w:r>
    </w:p>
    <w:p w14:paraId="42857EA7" w14:textId="77777777" w:rsidR="00655D5C" w:rsidRPr="00655D5C" w:rsidRDefault="00655D5C" w:rsidP="00655D5C"/>
    <w:p w14:paraId="2BE4B6F1" w14:textId="3B04114B" w:rsidR="00B76D25" w:rsidRDefault="00B76D25" w:rsidP="00B76D25">
      <w:pPr>
        <w:pStyle w:val="Ttulo6"/>
      </w:pPr>
      <w:r>
        <w:t xml:space="preserve">De igual manera este algoritmo falla, depurando encontré el </w:t>
      </w:r>
      <w:r w:rsidR="00655D5C">
        <w:t>problema, el</w:t>
      </w:r>
      <w:r>
        <w:t xml:space="preserve"> problema está en que el método _buscar</w:t>
      </w:r>
      <w:r w:rsidR="00B1001D">
        <w:t>()</w:t>
      </w:r>
      <w:r>
        <w:t xml:space="preserve"> nunca puede ser 100% preciso ya que un mismo dominio puede estar almacenado en distintos niveles del árbol debido a su etiqueta padre y</w:t>
      </w:r>
      <w:r w:rsidR="00655D5C">
        <w:t xml:space="preserve"> a la cantidad de etiquetas que posea el </w:t>
      </w:r>
      <w:r w:rsidR="00D83F6E">
        <w:t>ArbolGeneral&lt;</w:t>
      </w:r>
      <w:r w:rsidR="00655D5C">
        <w:t>DNS</w:t>
      </w:r>
      <w:r w:rsidR="00D83F6E">
        <w:t>&gt;</w:t>
      </w:r>
      <w:r w:rsidR="00655D5C">
        <w:t xml:space="preserve"> completo a</w:t>
      </w:r>
      <w:r>
        <w:t xml:space="preserve"> la hora de agregarse, el método</w:t>
      </w:r>
      <w:r w:rsidR="00655D5C">
        <w:t xml:space="preserve"> _buscar</w:t>
      </w:r>
      <w:r w:rsidR="00B1001D">
        <w:t>()</w:t>
      </w:r>
      <w:r>
        <w:t xml:space="preserve"> retorna el primero que encuentra </w:t>
      </w:r>
      <w:r w:rsidR="00655D5C">
        <w:t>y el agregado sigue a partir de ahí sin preguntar.</w:t>
      </w:r>
    </w:p>
    <w:p w14:paraId="73170535" w14:textId="77777777" w:rsidR="0049249A" w:rsidRPr="0049249A" w:rsidRDefault="0049249A" w:rsidP="0049249A"/>
    <w:p w14:paraId="614CB168" w14:textId="77777777" w:rsidR="00E26A3C" w:rsidRPr="008F00FF" w:rsidRDefault="00E26A3C" w:rsidP="00E26A3C">
      <w:pPr>
        <w:pStyle w:val="Ttulo2"/>
      </w:pPr>
      <w:bookmarkStart w:id="2" w:name="_Modulo_Administración-_Eliminación"/>
      <w:bookmarkEnd w:id="2"/>
      <w:r>
        <w:lastRenderedPageBreak/>
        <w:t>Modulo Administración- Eliminación de nombre de equipos</w:t>
      </w:r>
    </w:p>
    <w:p w14:paraId="353B6621" w14:textId="50F34C0A" w:rsidR="00E26A3C" w:rsidRDefault="00E26A3C" w:rsidP="00E26A3C">
      <w:pPr>
        <w:pStyle w:val="Ttulo6"/>
        <w:rPr>
          <w:noProof/>
        </w:rPr>
      </w:pPr>
      <w:r>
        <w:rPr>
          <w:noProof/>
        </w:rPr>
        <w:t xml:space="preserve">La eliminación de nombres de equipo no fue lo siguiente que </w:t>
      </w:r>
      <w:r w:rsidR="00B7596F">
        <w:rPr>
          <w:noProof/>
        </w:rPr>
        <w:t>desarrollé</w:t>
      </w:r>
      <w:r>
        <w:rPr>
          <w:noProof/>
        </w:rPr>
        <w:t xml:space="preserve"> luego del ingreso y almacenamiento pero, de igual manera, el algoritmo de eliminación es un tanto muy similar al algoritmo del agregado.</w:t>
      </w:r>
    </w:p>
    <w:p w14:paraId="3F800358" w14:textId="2D0D1F89" w:rsidR="00E26A3C" w:rsidRDefault="00E26A3C" w:rsidP="00E26A3C"/>
    <w:p w14:paraId="088F5420" w14:textId="1382F542" w:rsidR="00567ABE" w:rsidRDefault="00597EF7" w:rsidP="008F7256">
      <w:r>
        <w:rPr>
          <w:noProof/>
        </w:rPr>
        <w:drawing>
          <wp:inline distT="0" distB="0" distL="0" distR="0" wp14:anchorId="3E345EC9" wp14:editId="11F6AC7C">
            <wp:extent cx="6362700" cy="5934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5934075"/>
                    </a:xfrm>
                    <a:prstGeom prst="rect">
                      <a:avLst/>
                    </a:prstGeom>
                    <a:noFill/>
                    <a:ln>
                      <a:noFill/>
                    </a:ln>
                  </pic:spPr>
                </pic:pic>
              </a:graphicData>
            </a:graphic>
          </wp:inline>
        </w:drawing>
      </w:r>
      <w:bookmarkStart w:id="3" w:name="_Módulo_consultas"/>
      <w:bookmarkEnd w:id="3"/>
    </w:p>
    <w:p w14:paraId="22079E60" w14:textId="19538199" w:rsidR="008F7256" w:rsidRDefault="008F7256" w:rsidP="008F7256"/>
    <w:p w14:paraId="339F9151" w14:textId="77777777" w:rsidR="008F7256" w:rsidRDefault="008F7256" w:rsidP="008F7256"/>
    <w:p w14:paraId="4C9EFA9B" w14:textId="0E8E6A43" w:rsidR="00E550BE" w:rsidRDefault="00354220" w:rsidP="00354220">
      <w:pPr>
        <w:pStyle w:val="Ttulo2"/>
      </w:pPr>
      <w:r>
        <w:lastRenderedPageBreak/>
        <w:t xml:space="preserve">Módulo consultas </w:t>
      </w:r>
    </w:p>
    <w:p w14:paraId="59FAF539" w14:textId="60654E20" w:rsidR="00354220" w:rsidRDefault="00354220" w:rsidP="00354220">
      <w:pPr>
        <w:pStyle w:val="Ttulo6"/>
      </w:pPr>
      <w:r>
        <w:t xml:space="preserve">Las consultas en principio son similares entre sí, por lo </w:t>
      </w:r>
      <w:r w:rsidR="00A55E4D">
        <w:t>tanto,</w:t>
      </w:r>
      <w:r>
        <w:t xml:space="preserve"> la implementación también es similar</w:t>
      </w:r>
      <w:r w:rsidR="00A55E4D">
        <w:t xml:space="preserve">, </w:t>
      </w:r>
      <w:r w:rsidR="00B1001D">
        <w:t>la dificultad</w:t>
      </w:r>
      <w:r w:rsidR="00A55E4D">
        <w:t xml:space="preserve"> principal que tuve en este módulo fue que al no tener bien implementado el Ingreso y Almacenamiento durante el desarrollo, las consultas nunca iban a ser un 100% correctas</w:t>
      </w:r>
      <w:r w:rsidR="00B1001D">
        <w:t>, entonces por más que intentara de todo, nunca tuve la certeza.</w:t>
      </w:r>
    </w:p>
    <w:p w14:paraId="7E9BF59A" w14:textId="4029FEAB" w:rsidR="00A55E4D" w:rsidRDefault="00A55E4D" w:rsidP="00A55E4D"/>
    <w:p w14:paraId="261BCB5A" w14:textId="4A8A230A" w:rsidR="00A55E4D" w:rsidRDefault="00A55E4D" w:rsidP="00A55E4D">
      <w:pPr>
        <w:pStyle w:val="Ttulo2"/>
      </w:pPr>
      <w:bookmarkStart w:id="4" w:name="_Módulo_consultas_–"/>
      <w:bookmarkEnd w:id="4"/>
      <w:r>
        <w:t>Módulo consultas – Primer consulta</w:t>
      </w:r>
    </w:p>
    <w:p w14:paraId="306F0FB9" w14:textId="0B71DDDA" w:rsidR="00A55E4D" w:rsidRDefault="00586454" w:rsidP="00A55E4D">
      <w:pPr>
        <w:pStyle w:val="Ttulo6"/>
      </w:pPr>
      <w:r>
        <w:t>La primer consulta consiste en que, según una URL, imprimir su dirección IP y los servicios que provee. De todas las consultas esta me resultó la más difícil</w:t>
      </w:r>
      <w:r w:rsidR="00B1001D">
        <w:t xml:space="preserve"> no tanto por el código en sí, si no por la estructura errónea que tenía el ArbolGeneral&lt;DNS&gt; debido al mal funcionamiento del método de ingreso y almacenamiento</w:t>
      </w:r>
      <w:r>
        <w:t>.</w:t>
      </w:r>
    </w:p>
    <w:p w14:paraId="76FF129A" w14:textId="46DC547D" w:rsidR="00297348" w:rsidRDefault="00586454" w:rsidP="00B70E98">
      <w:pPr>
        <w:pStyle w:val="Ttulo6"/>
        <w:ind w:firstLine="720"/>
      </w:pPr>
      <w:r>
        <w:t>Para realizar esta consulta desarrollé el siguiente código:</w:t>
      </w:r>
    </w:p>
    <w:p w14:paraId="0DA20ADE" w14:textId="77777777" w:rsidR="00297348" w:rsidRPr="00297348" w:rsidRDefault="00297348" w:rsidP="00297348"/>
    <w:p w14:paraId="1897DB21" w14:textId="43F05BD0" w:rsidR="00586454" w:rsidRDefault="00297348" w:rsidP="00586454">
      <w:pPr>
        <w:pStyle w:val="Ttulo6"/>
      </w:pPr>
      <w:r>
        <w:rPr>
          <w:noProof/>
        </w:rPr>
        <w:drawing>
          <wp:inline distT="0" distB="0" distL="0" distR="0" wp14:anchorId="62EEDCF5" wp14:editId="3D3B72F1">
            <wp:extent cx="6372225" cy="461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4610100"/>
                    </a:xfrm>
                    <a:prstGeom prst="rect">
                      <a:avLst/>
                    </a:prstGeom>
                    <a:noFill/>
                    <a:ln>
                      <a:noFill/>
                    </a:ln>
                  </pic:spPr>
                </pic:pic>
              </a:graphicData>
            </a:graphic>
          </wp:inline>
        </w:drawing>
      </w:r>
    </w:p>
    <w:p w14:paraId="5F796425" w14:textId="32798832" w:rsidR="00586454" w:rsidRDefault="00586454" w:rsidP="00586454"/>
    <w:p w14:paraId="3FC83821" w14:textId="2A589F95" w:rsidR="00297348" w:rsidRDefault="00297348" w:rsidP="00297348">
      <w:pPr>
        <w:pStyle w:val="Ttulo6"/>
      </w:pPr>
      <w:r>
        <w:lastRenderedPageBreak/>
        <w:t>El algoritmo consiste en recorrer la lista de hijos de un nodo raíz y comparar la etiqueta pasada por parámetro con la etiqueta ubicada en el dato del árbol, si existe una etiqueta igual, el algoritmo sigue buscando la próxima etiqueta hasta encontrar</w:t>
      </w:r>
      <w:r w:rsidR="00B334FD">
        <w:t>se con la última, en caso que corresponda la etiqueta y que sea la última, imprimir por pantalla la dirección IP y los servicios que ésta provee. Ejemplo:</w:t>
      </w:r>
      <w:r w:rsidR="00AA71DF">
        <w:t xml:space="preserve"> Dada esta estructura </w:t>
      </w:r>
    </w:p>
    <w:p w14:paraId="24EED120" w14:textId="77777777" w:rsidR="00B1001D" w:rsidRPr="00B1001D" w:rsidRDefault="00B1001D" w:rsidP="00B1001D"/>
    <w:p w14:paraId="5908750C" w14:textId="048884C6" w:rsidR="00667AEC" w:rsidRDefault="00667AEC" w:rsidP="00667AEC">
      <w:r>
        <w:rPr>
          <w:noProof/>
        </w:rPr>
        <w:drawing>
          <wp:inline distT="0" distB="0" distL="0" distR="0" wp14:anchorId="0721C0F7" wp14:editId="1EE38195">
            <wp:extent cx="5762929" cy="432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4436" cy="4332984"/>
                    </a:xfrm>
                    <a:prstGeom prst="rect">
                      <a:avLst/>
                    </a:prstGeom>
                    <a:noFill/>
                    <a:ln>
                      <a:noFill/>
                    </a:ln>
                  </pic:spPr>
                </pic:pic>
              </a:graphicData>
            </a:graphic>
          </wp:inline>
        </w:drawing>
      </w:r>
    </w:p>
    <w:p w14:paraId="045A6252" w14:textId="77777777" w:rsidR="0082698D" w:rsidRPr="00667AEC" w:rsidRDefault="0082698D" w:rsidP="00667AEC"/>
    <w:p w14:paraId="5F745378" w14:textId="6BA821C5" w:rsidR="00586454" w:rsidRDefault="00AA71DF" w:rsidP="00AA71DF">
      <w:pPr>
        <w:pStyle w:val="Ttulo6"/>
      </w:pPr>
      <w:r>
        <w:t>Devuelve estos resultados</w:t>
      </w:r>
      <w:r w:rsidR="0082698D">
        <w:t>:</w:t>
      </w:r>
    </w:p>
    <w:p w14:paraId="4B790C0F" w14:textId="77777777" w:rsidR="00B1001D" w:rsidRPr="00B1001D" w:rsidRDefault="00B1001D" w:rsidP="00B1001D"/>
    <w:p w14:paraId="297CB06D" w14:textId="4BE1CCF3" w:rsidR="00586454" w:rsidRDefault="00AA71DF" w:rsidP="00586454">
      <w:r>
        <w:rPr>
          <w:noProof/>
        </w:rPr>
        <w:drawing>
          <wp:inline distT="0" distB="0" distL="0" distR="0" wp14:anchorId="68EBDE7B" wp14:editId="605F8798">
            <wp:extent cx="3295650" cy="2689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6005" cy="2747145"/>
                    </a:xfrm>
                    <a:prstGeom prst="rect">
                      <a:avLst/>
                    </a:prstGeom>
                    <a:noFill/>
                    <a:ln>
                      <a:noFill/>
                    </a:ln>
                  </pic:spPr>
                </pic:pic>
              </a:graphicData>
            </a:graphic>
          </wp:inline>
        </w:drawing>
      </w:r>
    </w:p>
    <w:p w14:paraId="3651EDDC" w14:textId="2FEFA6FC" w:rsidR="00586454" w:rsidRDefault="00AA71DF" w:rsidP="00AA71DF">
      <w:pPr>
        <w:pStyle w:val="Ttulo2"/>
      </w:pPr>
      <w:bookmarkStart w:id="5" w:name="_Módulo_Consultas_–_1"/>
      <w:bookmarkEnd w:id="5"/>
      <w:r>
        <w:lastRenderedPageBreak/>
        <w:t>Módulo Consultas – Segunda consulta</w:t>
      </w:r>
    </w:p>
    <w:p w14:paraId="17E5EE89" w14:textId="2A9C1E3A" w:rsidR="00AA71DF" w:rsidRDefault="00E3671C" w:rsidP="00E3671C">
      <w:pPr>
        <w:pStyle w:val="Ttulo6"/>
      </w:pPr>
      <w:r>
        <w:t>La segunda consulta consiste en dado un dominio correspondiente a un subdominio imprimir los equipos que tenga. La implementación en código que desarrollé para realizar esta consulta es muy similar a la anterior, aunque si tuve varios problemas con las condiciones y que resultados mostrar por pantalla.</w:t>
      </w:r>
    </w:p>
    <w:p w14:paraId="6484A751" w14:textId="4031FED2" w:rsidR="00E3671C" w:rsidRDefault="00E3671C" w:rsidP="00B70E98">
      <w:pPr>
        <w:pStyle w:val="Ttulo6"/>
        <w:ind w:firstLine="720"/>
      </w:pPr>
      <w:r>
        <w:t>Para realizar esta consulta desarrollé el siguiente código:</w:t>
      </w:r>
    </w:p>
    <w:p w14:paraId="59098984" w14:textId="77777777" w:rsidR="0082698D" w:rsidRPr="0082698D" w:rsidRDefault="0082698D" w:rsidP="0082698D"/>
    <w:p w14:paraId="2236A853" w14:textId="4855A628" w:rsidR="00E3671C" w:rsidRPr="00E3671C" w:rsidRDefault="00E3671C" w:rsidP="00E3671C">
      <w:r>
        <w:rPr>
          <w:noProof/>
        </w:rPr>
        <w:drawing>
          <wp:inline distT="0" distB="0" distL="0" distR="0" wp14:anchorId="18D4234D" wp14:editId="64C03130">
            <wp:extent cx="6371590" cy="3886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3886200"/>
                    </a:xfrm>
                    <a:prstGeom prst="rect">
                      <a:avLst/>
                    </a:prstGeom>
                  </pic:spPr>
                </pic:pic>
              </a:graphicData>
            </a:graphic>
          </wp:inline>
        </w:drawing>
      </w:r>
    </w:p>
    <w:p w14:paraId="38F0DCC0" w14:textId="0B518DC4" w:rsidR="00586454" w:rsidRDefault="00586454" w:rsidP="00586454"/>
    <w:p w14:paraId="4606023E" w14:textId="5DF98389" w:rsidR="004D3389" w:rsidRDefault="00CB6708" w:rsidP="0082698D">
      <w:pPr>
        <w:pStyle w:val="Ttulo6"/>
      </w:pPr>
      <w:r>
        <w:t xml:space="preserve">El algoritmo es similar al anterior, pero con la diferencia en la condición para imprimir y </w:t>
      </w:r>
      <w:r w:rsidR="00D7636F">
        <w:t>la información que</w:t>
      </w:r>
      <w:r>
        <w:t xml:space="preserve"> imprime. Acá tuve mi primer problema porque no </w:t>
      </w:r>
      <w:r w:rsidR="0082698D">
        <w:t>tenía clara</w:t>
      </w:r>
      <w:r>
        <w:t xml:space="preserve"> que condición poner para </w:t>
      </w:r>
      <w:r w:rsidR="0082698D">
        <w:t>imprimir sus nodos hijos</w:t>
      </w:r>
      <w:r>
        <w:t>, la otra dificultad que tuve después fue que desarroll</w:t>
      </w:r>
      <w:r w:rsidR="00C43923">
        <w:t>é</w:t>
      </w:r>
      <w:r>
        <w:t xml:space="preserve"> un recorrido postorden </w:t>
      </w:r>
      <w:r w:rsidR="00D7636F">
        <w:t>dentro de la</w:t>
      </w:r>
      <w:r>
        <w:t xml:space="preserve"> clase DNS para invocarlo </w:t>
      </w:r>
      <w:r w:rsidR="00D7636F">
        <w:t xml:space="preserve">en la consulta, </w:t>
      </w:r>
      <w:r>
        <w:t xml:space="preserve">pero cuando invocaba </w:t>
      </w:r>
      <w:r w:rsidR="00D7636F">
        <w:t>el método con el recorrido postorden h</w:t>
      </w:r>
      <w:r>
        <w:t>abía un problema y el dato se pasaba sin hijos, entonces no imprimía nada</w:t>
      </w:r>
      <w:r w:rsidR="00C43923">
        <w:t>, así que decidí implementar un recorrido en la misma consulta</w:t>
      </w:r>
      <w:r w:rsidR="00D7636F">
        <w:t>.</w:t>
      </w:r>
    </w:p>
    <w:p w14:paraId="21D23CED" w14:textId="1978230C" w:rsidR="004D3389" w:rsidRDefault="004D3389" w:rsidP="004D3389"/>
    <w:p w14:paraId="30E539C2" w14:textId="64E59C5E" w:rsidR="004D3389" w:rsidRDefault="004D3389" w:rsidP="004D3389"/>
    <w:p w14:paraId="57ACBAA2" w14:textId="1880B5B1" w:rsidR="004D3389" w:rsidRDefault="004D3389" w:rsidP="004D3389"/>
    <w:p w14:paraId="1CC6FCCD" w14:textId="18DD127A" w:rsidR="004D3389" w:rsidRDefault="004D3389" w:rsidP="004D3389"/>
    <w:p w14:paraId="741A892A" w14:textId="390D0EF6" w:rsidR="004D3389" w:rsidRDefault="004D3389" w:rsidP="004D3389"/>
    <w:p w14:paraId="2A683AE2" w14:textId="25F5EA9C" w:rsidR="0082698D" w:rsidRDefault="004D3389" w:rsidP="0082698D">
      <w:pPr>
        <w:pStyle w:val="Ttulo6"/>
      </w:pPr>
      <w:r>
        <w:lastRenderedPageBreak/>
        <w:t>Ejemplo: dada esta estructura</w:t>
      </w:r>
    </w:p>
    <w:p w14:paraId="4503D333" w14:textId="54EA242B" w:rsidR="004D3389" w:rsidRDefault="004D3389" w:rsidP="004D3389">
      <w:pPr>
        <w:pStyle w:val="Ttulo6"/>
      </w:pPr>
      <w:r>
        <w:rPr>
          <w:noProof/>
        </w:rPr>
        <w:drawing>
          <wp:inline distT="0" distB="0" distL="0" distR="0" wp14:anchorId="0235C856" wp14:editId="50FE8BF6">
            <wp:extent cx="6229350" cy="433913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6311" cy="4399703"/>
                    </a:xfrm>
                    <a:prstGeom prst="rect">
                      <a:avLst/>
                    </a:prstGeom>
                    <a:noFill/>
                    <a:ln>
                      <a:noFill/>
                    </a:ln>
                  </pic:spPr>
                </pic:pic>
              </a:graphicData>
            </a:graphic>
          </wp:inline>
        </w:drawing>
      </w:r>
    </w:p>
    <w:p w14:paraId="2295D041" w14:textId="327C25BD" w:rsidR="00586454" w:rsidRDefault="004D3389" w:rsidP="0082698D">
      <w:pPr>
        <w:pStyle w:val="Ttulo6"/>
      </w:pPr>
      <w:r w:rsidRPr="0082698D">
        <w:t>Devuelve los siguientes resultados</w:t>
      </w:r>
    </w:p>
    <w:p w14:paraId="18A17E30" w14:textId="11F7566E" w:rsidR="004D3389" w:rsidRPr="004D3389" w:rsidRDefault="004D3389" w:rsidP="00D7636F">
      <w:pPr>
        <w:pStyle w:val="Ttulo2"/>
      </w:pPr>
      <w:r>
        <w:rPr>
          <w:noProof/>
        </w:rPr>
        <w:drawing>
          <wp:inline distT="0" distB="0" distL="0" distR="0" wp14:anchorId="5A2AE160" wp14:editId="36EE7C0C">
            <wp:extent cx="4229100" cy="4437711"/>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4437711"/>
                    </a:xfrm>
                    <a:prstGeom prst="rect">
                      <a:avLst/>
                    </a:prstGeom>
                    <a:noFill/>
                    <a:ln>
                      <a:noFill/>
                    </a:ln>
                  </pic:spPr>
                </pic:pic>
              </a:graphicData>
            </a:graphic>
          </wp:inline>
        </w:drawing>
      </w:r>
    </w:p>
    <w:p w14:paraId="3015BA0F" w14:textId="65A63946" w:rsidR="00D7636F" w:rsidRDefault="00D7636F" w:rsidP="00D7636F">
      <w:pPr>
        <w:pStyle w:val="Ttulo2"/>
        <w:rPr>
          <w:noProof/>
        </w:rPr>
      </w:pPr>
      <w:bookmarkStart w:id="6" w:name="_Módulo_consultas_–_2"/>
      <w:bookmarkEnd w:id="6"/>
      <w:r>
        <w:rPr>
          <w:noProof/>
        </w:rPr>
        <w:lastRenderedPageBreak/>
        <w:t xml:space="preserve">Módulo consultas – </w:t>
      </w:r>
      <w:r w:rsidR="00534C3F">
        <w:rPr>
          <w:noProof/>
        </w:rPr>
        <w:t>T</w:t>
      </w:r>
      <w:r>
        <w:rPr>
          <w:noProof/>
        </w:rPr>
        <w:t xml:space="preserve">ercer consulta </w:t>
      </w:r>
    </w:p>
    <w:p w14:paraId="5180AEF3" w14:textId="77777777" w:rsidR="00B70E98" w:rsidRDefault="00CE3D36" w:rsidP="00CE3D36">
      <w:pPr>
        <w:pStyle w:val="Ttulo6"/>
      </w:pPr>
      <w:r>
        <w:t xml:space="preserve">La tercer consulta consiste en </w:t>
      </w:r>
      <w:r w:rsidR="002B5E66">
        <w:t>que,</w:t>
      </w:r>
      <w:r>
        <w:t xml:space="preserve"> dado un nivel de profundidad, debía imprimir </w:t>
      </w:r>
      <w:r w:rsidR="002B5E66">
        <w:t>la cantidad de nodos si corresponde a un nodo de nivel superior, nodo dominio, o nodo equipo.</w:t>
      </w:r>
      <w:r w:rsidR="006A30CD">
        <w:t xml:space="preserve"> </w:t>
      </w:r>
    </w:p>
    <w:p w14:paraId="1A157AE8" w14:textId="21AEFF31" w:rsidR="0082698D" w:rsidRDefault="006A30CD" w:rsidP="00B70E98">
      <w:pPr>
        <w:pStyle w:val="Ttulo6"/>
        <w:ind w:firstLine="720"/>
      </w:pPr>
      <w:r>
        <w:t>Esta consulta no me resultó difícil</w:t>
      </w:r>
      <w:r w:rsidR="00B72610">
        <w:t xml:space="preserve"> ya que simplemente tenía que modificar el método </w:t>
      </w:r>
      <w:proofErr w:type="gramStart"/>
      <w:r w:rsidR="00B72610">
        <w:t>nivel(</w:t>
      </w:r>
      <w:proofErr w:type="gramEnd"/>
      <w:r w:rsidR="00B72610">
        <w:t>) de la clase ArbolGeneral&lt;T&gt;</w:t>
      </w:r>
      <w:r>
        <w:t>.</w:t>
      </w:r>
      <w:r w:rsidR="00315376">
        <w:t xml:space="preserve"> </w:t>
      </w:r>
    </w:p>
    <w:p w14:paraId="395AD3C1" w14:textId="504C4C3C" w:rsidR="00CE3D36" w:rsidRDefault="00315376" w:rsidP="00CE3D36">
      <w:pPr>
        <w:pStyle w:val="Ttulo6"/>
      </w:pPr>
      <w:r>
        <w:t>Para realizarla desarrollé el siguiente código:</w:t>
      </w:r>
    </w:p>
    <w:p w14:paraId="657BCF73" w14:textId="5BB0BAED" w:rsidR="00315376" w:rsidRPr="00315376" w:rsidRDefault="00184AF3" w:rsidP="00315376">
      <w:r>
        <w:rPr>
          <w:noProof/>
        </w:rPr>
        <w:drawing>
          <wp:inline distT="0" distB="0" distL="0" distR="0" wp14:anchorId="0D00D9A4" wp14:editId="7216470D">
            <wp:extent cx="6372225" cy="6315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2225" cy="6315075"/>
                    </a:xfrm>
                    <a:prstGeom prst="rect">
                      <a:avLst/>
                    </a:prstGeom>
                    <a:noFill/>
                    <a:ln>
                      <a:noFill/>
                    </a:ln>
                  </pic:spPr>
                </pic:pic>
              </a:graphicData>
            </a:graphic>
          </wp:inline>
        </w:drawing>
      </w:r>
    </w:p>
    <w:p w14:paraId="1F02C740" w14:textId="67721C5D" w:rsidR="000D6E73" w:rsidRDefault="000D6E73" w:rsidP="000D6E73">
      <w:pPr>
        <w:pStyle w:val="Ttulo6"/>
      </w:pPr>
      <w:r>
        <w:lastRenderedPageBreak/>
        <w:t xml:space="preserve">Lo que hace este algoritmo es realizar un recorrido por niveles con separación </w:t>
      </w:r>
      <w:r w:rsidR="00B72610">
        <w:t xml:space="preserve">en un ArbolGeneral&lt;DNS&gt; </w:t>
      </w:r>
      <w:r>
        <w:t xml:space="preserve">hasta llegar al nivel que es pasado por parámetro, una vez llega al nivel, analiza todos los nodos </w:t>
      </w:r>
      <w:r w:rsidR="00184AF3">
        <w:t>que hay en el nivel y cuenta los distintos tipos de nodos que hay</w:t>
      </w:r>
      <w:r w:rsidR="00E54401">
        <w:t xml:space="preserve">, si son nodos de dominio nivel superior, sub dominio o de equipo </w:t>
      </w:r>
      <w:r w:rsidR="00184AF3">
        <w:t>después imprime por pantalla</w:t>
      </w:r>
      <w:r w:rsidR="00B72610">
        <w:t xml:space="preserve"> el contador de cada uno</w:t>
      </w:r>
      <w:r w:rsidR="00E54401">
        <w:t>.</w:t>
      </w:r>
    </w:p>
    <w:p w14:paraId="47A318B2" w14:textId="77777777" w:rsidR="00E54401" w:rsidRPr="00E54401" w:rsidRDefault="00E54401" w:rsidP="00E54401"/>
    <w:p w14:paraId="5A50AC88" w14:textId="7F6B892A" w:rsidR="00AF2869" w:rsidRDefault="00E408AF" w:rsidP="00AF2869">
      <w:pPr>
        <w:pStyle w:val="Ttulo6"/>
        <w:rPr>
          <w:noProof/>
        </w:rPr>
      </w:pPr>
      <w:r>
        <w:rPr>
          <w:noProof/>
        </w:rPr>
        <w:t>E</w:t>
      </w:r>
      <w:r w:rsidR="00AF2869">
        <w:rPr>
          <w:noProof/>
        </w:rPr>
        <w:t>jemplo: dad</w:t>
      </w:r>
      <w:r>
        <w:rPr>
          <w:noProof/>
        </w:rPr>
        <w:t xml:space="preserve">a esta estructura </w:t>
      </w:r>
    </w:p>
    <w:p w14:paraId="5B7A0F69" w14:textId="77D83FE0" w:rsidR="00E408AF" w:rsidRPr="00E408AF" w:rsidRDefault="00E408AF" w:rsidP="00E408AF">
      <w:r>
        <w:rPr>
          <w:noProof/>
        </w:rPr>
        <w:drawing>
          <wp:inline distT="0" distB="0" distL="0" distR="0" wp14:anchorId="6BDBC211" wp14:editId="6511D2FE">
            <wp:extent cx="6372225" cy="4552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2225" cy="4552950"/>
                    </a:xfrm>
                    <a:prstGeom prst="rect">
                      <a:avLst/>
                    </a:prstGeom>
                    <a:noFill/>
                    <a:ln>
                      <a:noFill/>
                    </a:ln>
                  </pic:spPr>
                </pic:pic>
              </a:graphicData>
            </a:graphic>
          </wp:inline>
        </w:drawing>
      </w:r>
    </w:p>
    <w:p w14:paraId="334EA5C4" w14:textId="0D8AEE8C" w:rsidR="00AF2869" w:rsidRDefault="00E408AF" w:rsidP="00E408AF">
      <w:pPr>
        <w:pStyle w:val="Ttulo6"/>
        <w:rPr>
          <w:noProof/>
        </w:rPr>
      </w:pPr>
      <w:r>
        <w:rPr>
          <w:noProof/>
        </w:rPr>
        <w:lastRenderedPageBreak/>
        <w:t>Devuelve los siguientes resultados:</w:t>
      </w:r>
    </w:p>
    <w:p w14:paraId="25EE23F6" w14:textId="595812F9" w:rsidR="00E408AF" w:rsidRPr="00E408AF" w:rsidRDefault="00E408AF" w:rsidP="00E408AF">
      <w:r>
        <w:rPr>
          <w:noProof/>
        </w:rPr>
        <w:drawing>
          <wp:inline distT="0" distB="0" distL="0" distR="0" wp14:anchorId="0CFA5E11" wp14:editId="570A4A92">
            <wp:extent cx="5133975" cy="435889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766" cy="4373996"/>
                    </a:xfrm>
                    <a:prstGeom prst="rect">
                      <a:avLst/>
                    </a:prstGeom>
                    <a:noFill/>
                    <a:ln>
                      <a:noFill/>
                    </a:ln>
                  </pic:spPr>
                </pic:pic>
              </a:graphicData>
            </a:graphic>
          </wp:inline>
        </w:drawing>
      </w:r>
    </w:p>
    <w:p w14:paraId="0AB82096" w14:textId="1B460E07" w:rsidR="00E54401" w:rsidRDefault="00E54401" w:rsidP="00E54401">
      <w:pPr>
        <w:pStyle w:val="Ttulo2"/>
        <w:rPr>
          <w:noProof/>
        </w:rPr>
      </w:pPr>
      <w:bookmarkStart w:id="7" w:name="_Métodos_auxiliares"/>
      <w:bookmarkEnd w:id="7"/>
      <w:r>
        <w:rPr>
          <w:noProof/>
        </w:rPr>
        <w:t>Métodos auxiliares</w:t>
      </w:r>
    </w:p>
    <w:p w14:paraId="56D603D2" w14:textId="421E8590" w:rsidR="00150033" w:rsidRDefault="00150033" w:rsidP="00150033">
      <w:pPr>
        <w:pStyle w:val="Ttulo6"/>
      </w:pPr>
      <w:r>
        <w:t xml:space="preserve">Durante el proceso de desarrollo </w:t>
      </w:r>
      <w:r w:rsidR="00B72610">
        <w:t>implementé</w:t>
      </w:r>
      <w:r>
        <w:t xml:space="preserve"> distintos </w:t>
      </w:r>
      <w:r w:rsidR="008E7DF4">
        <w:t xml:space="preserve">métodos porque era constante la necesidad de comparar </w:t>
      </w:r>
      <w:r w:rsidR="00B72610">
        <w:t>el dato almacenado en un ArbolGeneral&lt;DNS&gt;</w:t>
      </w:r>
      <w:r w:rsidR="008E7DF4">
        <w:t xml:space="preserve"> y saber si existen</w:t>
      </w:r>
      <w:r w:rsidR="00AF2869">
        <w:t xml:space="preserve"> en el ArbolGeneral</w:t>
      </w:r>
      <w:r w:rsidR="005623FD">
        <w:t>&lt;DNS&gt;, es decir</w:t>
      </w:r>
      <w:r w:rsidR="008E7DF4">
        <w:t>,</w:t>
      </w:r>
      <w:r w:rsidR="005623FD">
        <w:t xml:space="preserve"> en la raíz principal,</w:t>
      </w:r>
      <w:r w:rsidR="008E7DF4">
        <w:t xml:space="preserve"> además</w:t>
      </w:r>
      <w:r w:rsidR="005623FD">
        <w:t>, estos métodos,</w:t>
      </w:r>
      <w:r w:rsidR="008E7DF4">
        <w:t xml:space="preserve"> me facilitaron la implementación y tener más control del </w:t>
      </w:r>
      <w:r w:rsidR="00AF2869">
        <w:t>a la hora de realizar el agregado, la eliminación. También ayudan a tener un código más legible y más fácil de depurar</w:t>
      </w:r>
      <w:r w:rsidR="00E408AF">
        <w:t>. Todos estos métodos son privados así que no pueden ser utilizados fuera de la clase. Los métodos los siguientes: _existe</w:t>
      </w:r>
      <w:r w:rsidR="00E03236">
        <w:t>()</w:t>
      </w:r>
      <w:r w:rsidR="00E408AF">
        <w:t>, _buscar</w:t>
      </w:r>
      <w:r w:rsidR="00E03236">
        <w:t>()</w:t>
      </w:r>
      <w:r w:rsidR="00E408AF">
        <w:t>, igual</w:t>
      </w:r>
      <w:r w:rsidR="00E03236">
        <w:t>().</w:t>
      </w:r>
    </w:p>
    <w:p w14:paraId="596EB64A" w14:textId="075423A1" w:rsidR="00E408AF" w:rsidRDefault="00E408AF" w:rsidP="00E408AF"/>
    <w:p w14:paraId="41E79CCC" w14:textId="6257D2D4" w:rsidR="00E408AF" w:rsidRDefault="00E408AF" w:rsidP="00E408AF">
      <w:pPr>
        <w:pStyle w:val="Ttulo2"/>
      </w:pPr>
      <w:bookmarkStart w:id="8" w:name="_Métodos_auxiliares_-_1"/>
      <w:bookmarkEnd w:id="8"/>
      <w:r>
        <w:lastRenderedPageBreak/>
        <w:t>Método</w:t>
      </w:r>
      <w:r w:rsidR="001D6384">
        <w:t>s</w:t>
      </w:r>
      <w:r>
        <w:t xml:space="preserve"> auxiliar</w:t>
      </w:r>
      <w:r w:rsidR="001D6384">
        <w:t>es</w:t>
      </w:r>
      <w:r>
        <w:t xml:space="preserve"> - _existe</w:t>
      </w:r>
      <w:r w:rsidR="00E03236">
        <w:t>()</w:t>
      </w:r>
    </w:p>
    <w:p w14:paraId="68634B3A" w14:textId="3A653E87" w:rsidR="00E03236" w:rsidRDefault="00E03236" w:rsidP="00E03236">
      <w:pPr>
        <w:pStyle w:val="Ttulo6"/>
      </w:pPr>
      <w:r>
        <w:t>Cree este método para saber si existe un nodo</w:t>
      </w:r>
      <w:r w:rsidR="005623FD">
        <w:t xml:space="preserve"> (ArbolGeneral&lt;DNS&gt;)</w:t>
      </w:r>
      <w:r>
        <w:t xml:space="preserve"> dentro </w:t>
      </w:r>
      <w:r w:rsidR="00425C9B">
        <w:t>del</w:t>
      </w:r>
      <w:r>
        <w:t xml:space="preserve"> nodo raíz</w:t>
      </w:r>
      <w:r w:rsidR="005623FD">
        <w:t>, raíz principal (ArbolGeneral&lt;DNS&gt;)</w:t>
      </w:r>
      <w:r>
        <w:t>.</w:t>
      </w:r>
    </w:p>
    <w:p w14:paraId="7EE57143" w14:textId="656D8F12" w:rsidR="005A3963" w:rsidRPr="005A3963" w:rsidRDefault="005A3963" w:rsidP="00B70E98">
      <w:pPr>
        <w:pStyle w:val="Ttulo6"/>
        <w:ind w:firstLine="720"/>
      </w:pPr>
      <w:r>
        <w:t xml:space="preserve">La finalidad de este método es condicionar el método </w:t>
      </w:r>
      <w:r w:rsidR="005623FD">
        <w:t>A</w:t>
      </w:r>
      <w:r>
        <w:t>gregar</w:t>
      </w:r>
      <w:r w:rsidR="005623FD">
        <w:t xml:space="preserve">se() </w:t>
      </w:r>
      <w:r>
        <w:t xml:space="preserve">y el método </w:t>
      </w:r>
      <w:r w:rsidR="005623FD">
        <w:t>E</w:t>
      </w:r>
      <w:r>
        <w:t>liminar</w:t>
      </w:r>
      <w:r w:rsidR="005623FD">
        <w:t>()</w:t>
      </w:r>
    </w:p>
    <w:p w14:paraId="6B41C881" w14:textId="0D073405" w:rsidR="00E03236" w:rsidRPr="00E03236" w:rsidRDefault="00E03236" w:rsidP="00E03236">
      <w:pPr>
        <w:pStyle w:val="Ttulo6"/>
      </w:pPr>
      <w:r>
        <w:t xml:space="preserve"> El código es el siguiente: </w:t>
      </w:r>
    </w:p>
    <w:p w14:paraId="679F4E5F" w14:textId="33AABB33" w:rsidR="00E54401" w:rsidRDefault="00E03236" w:rsidP="00E03236">
      <w:r>
        <w:rPr>
          <w:noProof/>
        </w:rPr>
        <w:drawing>
          <wp:inline distT="0" distB="0" distL="0" distR="0" wp14:anchorId="00B1E3C3" wp14:editId="1669922C">
            <wp:extent cx="6096000" cy="37806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2334" cy="3790815"/>
                    </a:xfrm>
                    <a:prstGeom prst="rect">
                      <a:avLst/>
                    </a:prstGeom>
                  </pic:spPr>
                </pic:pic>
              </a:graphicData>
            </a:graphic>
          </wp:inline>
        </w:drawing>
      </w:r>
    </w:p>
    <w:p w14:paraId="1A96AC47" w14:textId="3B252470" w:rsidR="00E03236" w:rsidRDefault="00E03236" w:rsidP="00E03236">
      <w:pPr>
        <w:pStyle w:val="Ttulo6"/>
        <w:rPr>
          <w:noProof/>
        </w:rPr>
      </w:pPr>
      <w:r>
        <w:rPr>
          <w:noProof/>
        </w:rPr>
        <w:t xml:space="preserve">Lo que hace este método es realizar un recorrido por niveles y comparar cada nodo de </w:t>
      </w:r>
      <w:r w:rsidR="00230C84">
        <w:rPr>
          <w:noProof/>
        </w:rPr>
        <w:t>la raiz “raizgeneral” con el nodo “dato”</w:t>
      </w:r>
      <w:r w:rsidR="005623FD">
        <w:rPr>
          <w:noProof/>
        </w:rPr>
        <w:t>, ambos son de tipo ArbolGeneral&lt;DNS&gt;</w:t>
      </w:r>
      <w:r w:rsidR="000227D3">
        <w:rPr>
          <w:noProof/>
        </w:rPr>
        <w:t xml:space="preserve"> y se piden como parámetro,</w:t>
      </w:r>
      <w:r w:rsidR="00230C84">
        <w:rPr>
          <w:noProof/>
        </w:rPr>
        <w:t xml:space="preserve"> y en caso de encontrarlo retorna true y en caso de no encontrarlo retorna false.</w:t>
      </w:r>
    </w:p>
    <w:p w14:paraId="720596F8" w14:textId="57CA1437" w:rsidR="00230C84" w:rsidRDefault="00230C84" w:rsidP="00230C84">
      <w:pPr>
        <w:pStyle w:val="Ttulo6"/>
      </w:pPr>
      <w:r>
        <w:t xml:space="preserve">Para comprar los nodos, </w:t>
      </w:r>
      <w:r w:rsidR="00425C9B">
        <w:t>este</w:t>
      </w:r>
      <w:r>
        <w:t xml:space="preserve"> método utiliza el método </w:t>
      </w:r>
      <w:r w:rsidR="00425C9B">
        <w:t>igual(</w:t>
      </w:r>
      <w:r>
        <w:t>)</w:t>
      </w:r>
    </w:p>
    <w:p w14:paraId="537D6D3D" w14:textId="0DD48FE2" w:rsidR="00230C84" w:rsidRDefault="00230C84" w:rsidP="00230C84"/>
    <w:p w14:paraId="5E5BA61F" w14:textId="3852B2B4" w:rsidR="00230C84" w:rsidRDefault="00230C84" w:rsidP="00230C84">
      <w:pPr>
        <w:pStyle w:val="Ttulo2"/>
      </w:pPr>
      <w:bookmarkStart w:id="9" w:name="_Métodos_auxiliares_-"/>
      <w:bookmarkEnd w:id="9"/>
      <w:r>
        <w:t>Método</w:t>
      </w:r>
      <w:r w:rsidR="001D6384">
        <w:t>s</w:t>
      </w:r>
      <w:r>
        <w:t xml:space="preserve"> auxiliar</w:t>
      </w:r>
      <w:r w:rsidR="001D6384">
        <w:t>es</w:t>
      </w:r>
      <w:r>
        <w:t xml:space="preserve"> - _</w:t>
      </w:r>
      <w:r w:rsidR="00425C9B">
        <w:t>buscar</w:t>
      </w:r>
      <w:r>
        <w:t>()</w:t>
      </w:r>
    </w:p>
    <w:p w14:paraId="7D00EDFE" w14:textId="5AAC2D36" w:rsidR="00230C84" w:rsidRDefault="00230C84" w:rsidP="00230C84">
      <w:pPr>
        <w:pStyle w:val="Ttulo6"/>
      </w:pPr>
      <w:r>
        <w:t xml:space="preserve">Cree este método para </w:t>
      </w:r>
      <w:r w:rsidR="00425C9B">
        <w:t>que me retorne un nodo</w:t>
      </w:r>
      <w:r w:rsidR="000227D3">
        <w:t xml:space="preserve"> (ArbolGeneral&lt;DNS&gt;)</w:t>
      </w:r>
      <w:r w:rsidR="00425C9B">
        <w:t>, en caso que exista si no retorna un null, dentro del nodo raíz</w:t>
      </w:r>
      <w:r>
        <w:t>.</w:t>
      </w:r>
    </w:p>
    <w:p w14:paraId="03D3C2A3" w14:textId="50B9E9F7" w:rsidR="005A3963" w:rsidRPr="005A3963" w:rsidRDefault="005A3963" w:rsidP="000227D3">
      <w:pPr>
        <w:pStyle w:val="Ttulo6"/>
        <w:ind w:firstLine="720"/>
      </w:pPr>
      <w:r>
        <w:t xml:space="preserve">La finalidad de este método es para no agregar nodos repetidos en la “raizgeneral”, de este modo utilizo la referencia que retorna este método </w:t>
      </w:r>
      <w:r w:rsidR="001D6384">
        <w:t xml:space="preserve">como raíz </w:t>
      </w:r>
      <w:r w:rsidR="000227D3">
        <w:t>para que</w:t>
      </w:r>
      <w:r w:rsidR="001D6384">
        <w:t xml:space="preserve"> el agregado del siguiente nodo se hace sobre este mismo</w:t>
      </w:r>
      <w:r w:rsidR="000227D3">
        <w:t>.</w:t>
      </w:r>
    </w:p>
    <w:p w14:paraId="27B71758" w14:textId="5831D872" w:rsidR="00230C84" w:rsidRDefault="00230C84" w:rsidP="000227D3">
      <w:pPr>
        <w:pStyle w:val="Ttulo6"/>
        <w:ind w:firstLine="720"/>
      </w:pPr>
      <w:r>
        <w:t xml:space="preserve">El código es el siguiente: </w:t>
      </w:r>
    </w:p>
    <w:p w14:paraId="0B4978F1" w14:textId="77777777" w:rsidR="00EA0B59" w:rsidRPr="00EA0B59" w:rsidRDefault="00EA0B59" w:rsidP="00EA0B59"/>
    <w:p w14:paraId="36075E5D" w14:textId="45F2A6BD" w:rsidR="00230C84" w:rsidRDefault="00425C9B" w:rsidP="00230C84">
      <w:r>
        <w:rPr>
          <w:noProof/>
        </w:rPr>
        <w:lastRenderedPageBreak/>
        <w:drawing>
          <wp:inline distT="0" distB="0" distL="0" distR="0" wp14:anchorId="08F37290" wp14:editId="0B760BE3">
            <wp:extent cx="6534455" cy="3133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2875" cy="3137763"/>
                    </a:xfrm>
                    <a:prstGeom prst="rect">
                      <a:avLst/>
                    </a:prstGeom>
                  </pic:spPr>
                </pic:pic>
              </a:graphicData>
            </a:graphic>
          </wp:inline>
        </w:drawing>
      </w:r>
    </w:p>
    <w:p w14:paraId="5B1A3A1B" w14:textId="77777777" w:rsidR="00EA0B59" w:rsidRDefault="00EA0B59" w:rsidP="00230C84">
      <w:pPr>
        <w:pStyle w:val="Ttulo6"/>
        <w:rPr>
          <w:noProof/>
        </w:rPr>
      </w:pPr>
    </w:p>
    <w:p w14:paraId="6CD8F3CD" w14:textId="36F9A155" w:rsidR="00230C84" w:rsidRDefault="00230C84" w:rsidP="00230C84">
      <w:pPr>
        <w:pStyle w:val="Ttulo6"/>
      </w:pPr>
      <w:r>
        <w:rPr>
          <w:noProof/>
        </w:rPr>
        <w:t>Lo que hace este método es realizar un recorrido por niveles y comparar cada nodo de la raiz “raizgeneral” con el nodo “dato”</w:t>
      </w:r>
      <w:r w:rsidR="000227D3">
        <w:rPr>
          <w:noProof/>
        </w:rPr>
        <w:t xml:space="preserve">, ambos son de tipo </w:t>
      </w:r>
      <w:r w:rsidR="000227D3">
        <w:t>ArbolGeneral&lt;DNS&gt; y se piden como parámetro</w:t>
      </w:r>
      <w:r>
        <w:rPr>
          <w:noProof/>
        </w:rPr>
        <w:t xml:space="preserve"> y en caso de encontrarlo retorna </w:t>
      </w:r>
      <w:r w:rsidR="00425C9B">
        <w:rPr>
          <w:noProof/>
        </w:rPr>
        <w:t>una referencia del nodo</w:t>
      </w:r>
      <w:r w:rsidR="005A3963">
        <w:rPr>
          <w:noProof/>
        </w:rPr>
        <w:t xml:space="preserve"> que está en </w:t>
      </w:r>
      <w:r w:rsidR="000227D3">
        <w:rPr>
          <w:noProof/>
        </w:rPr>
        <w:t xml:space="preserve">alguna parte de </w:t>
      </w:r>
      <w:r w:rsidR="005A3963">
        <w:rPr>
          <w:noProof/>
        </w:rPr>
        <w:t>“raizgeneral”</w:t>
      </w:r>
      <w:r>
        <w:rPr>
          <w:noProof/>
        </w:rPr>
        <w:t xml:space="preserve"> y en caso de no encontrarlo retorna </w:t>
      </w:r>
      <w:r w:rsidR="00425C9B">
        <w:rPr>
          <w:noProof/>
        </w:rPr>
        <w:t>null</w:t>
      </w:r>
      <w:r>
        <w:rPr>
          <w:noProof/>
        </w:rPr>
        <w:t>.</w:t>
      </w:r>
      <w:r w:rsidR="00B70E98">
        <w:rPr>
          <w:noProof/>
        </w:rPr>
        <w:t xml:space="preserve"> </w:t>
      </w:r>
      <w:r>
        <w:t xml:space="preserve">Para comprar los nodos, </w:t>
      </w:r>
      <w:r w:rsidR="00425C9B">
        <w:t>este</w:t>
      </w:r>
      <w:r>
        <w:t xml:space="preserve"> método utiliza el método </w:t>
      </w:r>
      <w:proofErr w:type="gramStart"/>
      <w:r>
        <w:t>igual(</w:t>
      </w:r>
      <w:proofErr w:type="gramEnd"/>
      <w:r>
        <w:t>)</w:t>
      </w:r>
    </w:p>
    <w:p w14:paraId="595DB092" w14:textId="7A4BA482" w:rsidR="001D6384" w:rsidRDefault="001D6384" w:rsidP="001D6384"/>
    <w:p w14:paraId="0ED27CFF" w14:textId="3C1205D9" w:rsidR="00E00AB0" w:rsidRDefault="00E00AB0" w:rsidP="001D6384">
      <w:pPr>
        <w:pStyle w:val="Ttulo2"/>
      </w:pPr>
    </w:p>
    <w:p w14:paraId="1A772D0D" w14:textId="77777777" w:rsidR="00E00AB0" w:rsidRPr="00E00AB0" w:rsidRDefault="00E00AB0" w:rsidP="00E00AB0"/>
    <w:p w14:paraId="42F2F667" w14:textId="4588091D" w:rsidR="001D6384" w:rsidRDefault="001D6384" w:rsidP="001D6384">
      <w:pPr>
        <w:pStyle w:val="Ttulo2"/>
      </w:pPr>
      <w:bookmarkStart w:id="10" w:name="_Métodos_auxiliares_–"/>
      <w:bookmarkEnd w:id="10"/>
      <w:r>
        <w:lastRenderedPageBreak/>
        <w:t>Métodos auxiliares – igual()</w:t>
      </w:r>
    </w:p>
    <w:p w14:paraId="6E6E31EF" w14:textId="1725E0CC" w:rsidR="001D6384" w:rsidRDefault="001D6384" w:rsidP="001D6384">
      <w:pPr>
        <w:pStyle w:val="Ttulo6"/>
      </w:pPr>
      <w:r>
        <w:t xml:space="preserve">Cree este método para tener mayor eficiencia a la hora de comparar </w:t>
      </w:r>
      <w:r w:rsidR="0006161E">
        <w:t xml:space="preserve">datos de tipo </w:t>
      </w:r>
      <w:r>
        <w:t>ArbolGeneral&lt;DNS&gt; y reemplazar el .Equals()</w:t>
      </w:r>
      <w:r w:rsidR="0006161E">
        <w:t xml:space="preserve"> que me estaba fallando</w:t>
      </w:r>
      <w:r>
        <w:t>.</w:t>
      </w:r>
    </w:p>
    <w:p w14:paraId="6AF56747" w14:textId="39B9EE95" w:rsidR="001D6384" w:rsidRDefault="001D6384" w:rsidP="0006161E">
      <w:pPr>
        <w:pStyle w:val="Ttulo6"/>
        <w:ind w:firstLine="720"/>
      </w:pPr>
      <w:r>
        <w:t xml:space="preserve">El método .Equals() no me daba los resultados esperados y es porque no es capaz de diferenciar </w:t>
      </w:r>
      <w:r w:rsidR="00E00AB0">
        <w:t xml:space="preserve">si un nodo es de dominio superior, hoja, </w:t>
      </w:r>
      <w:r w:rsidR="0006161E">
        <w:t>etc. Buscaba datos muy iguales y en algunos casos solamente era necesario comparar la etiqueta del dato del ArbolGeneral&lt;DNS&gt;</w:t>
      </w:r>
      <w:r w:rsidR="00E00AB0">
        <w:t>. Antes de crear este método pensé en hacer un override sobre el método .Equals() en la clase DNS para utilizarlo, pero no supe hacerlo así que desarrollé el método igual() que me ayuda a comprar los nodos según el tipo que es.</w:t>
      </w:r>
    </w:p>
    <w:p w14:paraId="391C0ABA" w14:textId="4501CD62" w:rsidR="00E00AB0" w:rsidRPr="00E00AB0" w:rsidRDefault="00E00AB0" w:rsidP="00E00AB0">
      <w:pPr>
        <w:pStyle w:val="Ttulo6"/>
      </w:pPr>
      <w:r>
        <w:t>El código es el siguiente:</w:t>
      </w:r>
      <w:r>
        <w:rPr>
          <w:noProof/>
        </w:rPr>
        <w:drawing>
          <wp:inline distT="0" distB="0" distL="0" distR="0" wp14:anchorId="7D67D6A4" wp14:editId="4F208D24">
            <wp:extent cx="5360916" cy="520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102" cy="5238664"/>
                    </a:xfrm>
                    <a:prstGeom prst="rect">
                      <a:avLst/>
                    </a:prstGeom>
                    <a:noFill/>
                    <a:ln>
                      <a:noFill/>
                    </a:ln>
                  </pic:spPr>
                </pic:pic>
              </a:graphicData>
            </a:graphic>
          </wp:inline>
        </w:drawing>
      </w:r>
    </w:p>
    <w:p w14:paraId="43042B27" w14:textId="39903E3A" w:rsidR="001D53A0" w:rsidRPr="001D53A0" w:rsidRDefault="00236D7F" w:rsidP="001D53A0">
      <w:pPr>
        <w:pStyle w:val="Ttulo6"/>
        <w:rPr>
          <w:noProof/>
        </w:rPr>
      </w:pPr>
      <w:r>
        <w:rPr>
          <w:noProof/>
        </w:rPr>
        <w:t>Lo que hace este método es primero averiguar que tipo de DNS se está comparando</w:t>
      </w:r>
      <w:r w:rsidR="001D53A0">
        <w:rPr>
          <w:noProof/>
        </w:rPr>
        <w:t xml:space="preserve"> y luego hace la comparación y retorna true o false</w:t>
      </w:r>
      <w:r w:rsidR="0006161E">
        <w:rPr>
          <w:noProof/>
        </w:rPr>
        <w:t xml:space="preserve"> según el caso</w:t>
      </w:r>
      <w:r>
        <w:rPr>
          <w:noProof/>
        </w:rPr>
        <w:t>, por ejemplo si un nodo DNS superior se quiere comparar con un nodo DNS hoja, utiliza el último caso base</w:t>
      </w:r>
      <w:r w:rsidR="0006161E">
        <w:rPr>
          <w:noProof/>
        </w:rPr>
        <w:t xml:space="preserve"> el cual va a ser false</w:t>
      </w:r>
      <w:r>
        <w:rPr>
          <w:noProof/>
        </w:rPr>
        <w:t>, pero en caso de que ambos sean nodos DNS hoja se comparan por IP</w:t>
      </w:r>
      <w:r w:rsidR="0006161E">
        <w:rPr>
          <w:noProof/>
        </w:rPr>
        <w:t xml:space="preserve"> y siguiendo</w:t>
      </w:r>
      <w:r w:rsidR="001D53A0">
        <w:rPr>
          <w:noProof/>
        </w:rPr>
        <w:t>.</w:t>
      </w:r>
    </w:p>
    <w:p w14:paraId="7D4AEAA2" w14:textId="3560AC55" w:rsidR="004D68F6" w:rsidRDefault="004D68F6" w:rsidP="00F12F83">
      <w:pPr>
        <w:pStyle w:val="Ttulo"/>
        <w:rPr>
          <w:noProof/>
        </w:rPr>
      </w:pPr>
      <w:r>
        <w:rPr>
          <w:noProof/>
        </w:rPr>
        <w:lastRenderedPageBreak/>
        <w:t xml:space="preserve">Conclusiones </w:t>
      </w:r>
    </w:p>
    <w:p w14:paraId="58BFF904" w14:textId="39972C98" w:rsidR="00834093" w:rsidRDefault="00834093" w:rsidP="00834093">
      <w:pPr>
        <w:pStyle w:val="Ttulo2"/>
        <w:rPr>
          <w:noProof/>
        </w:rPr>
      </w:pPr>
      <w:bookmarkStart w:id="11" w:name="_Conclusión_final"/>
      <w:bookmarkEnd w:id="11"/>
      <w:r>
        <w:rPr>
          <w:noProof/>
        </w:rPr>
        <w:t>Conclusión final</w:t>
      </w:r>
    </w:p>
    <w:p w14:paraId="70FD3253" w14:textId="20D3DAB3" w:rsidR="00414DE1" w:rsidRDefault="00793125" w:rsidP="006D3724">
      <w:pPr>
        <w:pStyle w:val="Ttulo6"/>
        <w:rPr>
          <w:noProof/>
        </w:rPr>
      </w:pPr>
      <w:r>
        <w:rPr>
          <w:noProof/>
        </w:rPr>
        <w:t>La principal idea de este trabajo es usar la clase ArbolGeneral&lt;T&gt;, lo cual está bueno</w:t>
      </w:r>
      <w:r w:rsidR="00414DE1">
        <w:rPr>
          <w:noProof/>
        </w:rPr>
        <w:t xml:space="preserve"> como planteamiento inicial</w:t>
      </w:r>
      <w:r w:rsidR="006D3724">
        <w:rPr>
          <w:noProof/>
        </w:rPr>
        <w:t>,</w:t>
      </w:r>
      <w:r>
        <w:rPr>
          <w:noProof/>
        </w:rPr>
        <w:t xml:space="preserve"> pero en lo personal a mí me dificultó</w:t>
      </w:r>
      <w:r w:rsidR="006D3724">
        <w:rPr>
          <w:noProof/>
        </w:rPr>
        <w:t xml:space="preserve"> </w:t>
      </w:r>
      <w:r>
        <w:rPr>
          <w:noProof/>
        </w:rPr>
        <w:t xml:space="preserve">porque tuve que hacer modificaciones en la clase DNS que pienso que debería haber </w:t>
      </w:r>
      <w:r w:rsidR="006D3724">
        <w:rPr>
          <w:noProof/>
        </w:rPr>
        <w:t xml:space="preserve">sido </w:t>
      </w:r>
      <w:r>
        <w:rPr>
          <w:noProof/>
        </w:rPr>
        <w:t>hech</w:t>
      </w:r>
      <w:r w:rsidR="006D3724">
        <w:rPr>
          <w:noProof/>
        </w:rPr>
        <w:t>as</w:t>
      </w:r>
      <w:r>
        <w:rPr>
          <w:noProof/>
        </w:rPr>
        <w:t xml:space="preserve"> en la clase de</w:t>
      </w:r>
      <w:r w:rsidR="006D3724">
        <w:rPr>
          <w:noProof/>
        </w:rPr>
        <w:t xml:space="preserve"> ArbolGeneral&lt;T&gt;</w:t>
      </w:r>
      <w:r w:rsidR="00414DE1">
        <w:rPr>
          <w:noProof/>
        </w:rPr>
        <w:t xml:space="preserve"> aunque entiendo perfectamente que la idea es usar la estructura de ArbolGeneral&lt;T&gt; que brindó la cátedra para demostrar lo genérico que puede llegar a ser</w:t>
      </w:r>
      <w:r w:rsidR="006D3724">
        <w:rPr>
          <w:noProof/>
        </w:rPr>
        <w:t>.</w:t>
      </w:r>
    </w:p>
    <w:p w14:paraId="096569E5" w14:textId="510E85FD" w:rsidR="006D3724" w:rsidRDefault="006D3724" w:rsidP="00414DE1">
      <w:pPr>
        <w:pStyle w:val="Ttulo6"/>
        <w:ind w:firstLine="720"/>
      </w:pPr>
      <w:r>
        <w:rPr>
          <w:noProof/>
        </w:rPr>
        <w:t>D</w:t>
      </w:r>
      <w:r w:rsidR="00793125">
        <w:rPr>
          <w:noProof/>
        </w:rPr>
        <w:t xml:space="preserve">e cualquier manera, haya tenido su dificultad o no, el trabajo cumple con lo requerido, las implementaciones finales que hice no son dificiles de hacer y de entender, si me costó pensarlas </w:t>
      </w:r>
      <w:r w:rsidR="0006161E">
        <w:rPr>
          <w:noProof/>
        </w:rPr>
        <w:t xml:space="preserve">en un principio pero después de un rato pensarlas salen facilemente </w:t>
      </w:r>
      <w:r w:rsidR="00793125">
        <w:rPr>
          <w:noProof/>
        </w:rPr>
        <w:t xml:space="preserve">y </w:t>
      </w:r>
      <w:r w:rsidR="00414DE1">
        <w:rPr>
          <w:noProof/>
        </w:rPr>
        <w:t xml:space="preserve">las implementaciones </w:t>
      </w:r>
      <w:r>
        <w:rPr>
          <w:noProof/>
        </w:rPr>
        <w:t>al final sali</w:t>
      </w:r>
      <w:r w:rsidR="00414DE1">
        <w:rPr>
          <w:noProof/>
        </w:rPr>
        <w:t>eron</w:t>
      </w:r>
      <w:r>
        <w:rPr>
          <w:noProof/>
        </w:rPr>
        <w:t xml:space="preserve"> bien.</w:t>
      </w:r>
      <w:r>
        <w:tab/>
      </w:r>
    </w:p>
    <w:p w14:paraId="388AF164" w14:textId="2DD859CF" w:rsidR="006D3724" w:rsidRDefault="006D3724" w:rsidP="006D3724">
      <w:pPr>
        <w:pStyle w:val="Ttulo6"/>
        <w:ind w:firstLine="720"/>
      </w:pPr>
      <w:r>
        <w:t>La depuración es una herramienta muy útil en la programación, me sirvió muchísimo y nunca antes había visto el potencial que tiene realmente, pienso que si no podría haber depurado no podría haber terminado el trabajo</w:t>
      </w:r>
      <w:r w:rsidR="00414DE1">
        <w:t>, hasta podría decirse incluso que lo que más aprendí con este trabajo es a depurar entre otras cosas</w:t>
      </w:r>
      <w:r w:rsidR="00010A2B">
        <w:t>.</w:t>
      </w:r>
    </w:p>
    <w:p w14:paraId="00BCAE3B" w14:textId="349847C6" w:rsidR="0010321A" w:rsidRDefault="0010321A" w:rsidP="0010321A"/>
    <w:p w14:paraId="51063D23" w14:textId="167A55F5" w:rsidR="00834093" w:rsidRDefault="00834093" w:rsidP="00834093">
      <w:pPr>
        <w:pStyle w:val="Ttulo2"/>
      </w:pPr>
      <w:bookmarkStart w:id="12" w:name="_Mejoras"/>
      <w:bookmarkEnd w:id="12"/>
      <w:r>
        <w:t>Mejoras</w:t>
      </w:r>
    </w:p>
    <w:p w14:paraId="55A98CDF" w14:textId="7E95E410" w:rsidR="0010321A" w:rsidRDefault="00B70E98" w:rsidP="0010321A">
      <w:pPr>
        <w:pStyle w:val="Ttulo6"/>
      </w:pPr>
      <w:r>
        <w:t>*</w:t>
      </w:r>
      <w:r w:rsidR="0010321A">
        <w:t>Para mejorar el trabajo, la primer idea es clara, agregar funcionalidades al módulo de consulta</w:t>
      </w:r>
      <w:r w:rsidR="00AE6D0F">
        <w:t xml:space="preserve"> y arreglar el método Agregarse()</w:t>
      </w:r>
      <w:r w:rsidR="0010321A">
        <w:t>.</w:t>
      </w:r>
    </w:p>
    <w:p w14:paraId="3BC3DCFA" w14:textId="31E2710F" w:rsidR="0010321A" w:rsidRDefault="00B70E98" w:rsidP="0010321A">
      <w:pPr>
        <w:pStyle w:val="Ttulo6"/>
      </w:pPr>
      <w:r>
        <w:t>*</w:t>
      </w:r>
      <w:r w:rsidR="0010321A">
        <w:t xml:space="preserve">Podría haberse utilizado un patrón strategy para controlar mejor los métodos _buscar() y _existe(), en sí es el mismo método que difiere en un poco en el </w:t>
      </w:r>
      <w:r w:rsidR="0010321A" w:rsidRPr="00202EF4">
        <w:rPr>
          <w:u w:val="single"/>
        </w:rPr>
        <w:t>comportamiento</w:t>
      </w:r>
      <w:r w:rsidR="0010321A">
        <w:t>.</w:t>
      </w:r>
    </w:p>
    <w:p w14:paraId="4CBC0028" w14:textId="07E3F4FC" w:rsidR="0010321A" w:rsidRPr="0010321A" w:rsidRDefault="00B70E98" w:rsidP="0010321A">
      <w:pPr>
        <w:pStyle w:val="Ttulo6"/>
      </w:pPr>
      <w:r>
        <w:t>*</w:t>
      </w:r>
      <w:r w:rsidR="0010321A">
        <w:t xml:space="preserve">También un patrón </w:t>
      </w:r>
      <w:proofErr w:type="spellStart"/>
      <w:r w:rsidR="0010321A">
        <w:t>command</w:t>
      </w:r>
      <w:proofErr w:type="spellEnd"/>
      <w:r w:rsidR="0010321A">
        <w:t xml:space="preserve"> para el tema de agregado</w:t>
      </w:r>
      <w:r w:rsidR="00010A2B">
        <w:t xml:space="preserve">. </w:t>
      </w:r>
    </w:p>
    <w:p w14:paraId="354D64C7" w14:textId="4F3A0E95" w:rsidR="00010A2B" w:rsidRDefault="00B70E98" w:rsidP="00414DE1">
      <w:pPr>
        <w:pStyle w:val="Ttulo6"/>
      </w:pPr>
      <w:r>
        <w:t>*</w:t>
      </w:r>
      <w:r w:rsidR="0010321A">
        <w:t xml:space="preserve">También podría haberse utilizado un iterator para facilitar un poco los </w:t>
      </w:r>
      <w:r w:rsidR="00010A2B">
        <w:t>recorridos,</w:t>
      </w:r>
      <w:r w:rsidR="0010321A">
        <w:t xml:space="preserve"> aunque no es necesario porque los recorridos ya están implementados por parte de la cátedra</w:t>
      </w:r>
      <w:r w:rsidR="00010A2B">
        <w:t>.</w:t>
      </w:r>
    </w:p>
    <w:p w14:paraId="533393B3" w14:textId="014E5C53" w:rsidR="00AE6D0F" w:rsidRPr="00AE6D0F" w:rsidRDefault="00B70E98" w:rsidP="00AE6D0F">
      <w:pPr>
        <w:pStyle w:val="Ttulo6"/>
      </w:pPr>
      <w:r>
        <w:t>*</w:t>
      </w:r>
      <w:r w:rsidR="00AE6D0F">
        <w:t>Como el tema del agregado es un poco delicado podría hacer un sistema para detectar el largo de la url, por ejemplo, si una url se subdivide en 4 nodos distintos, tener un árbol que solamente haya urls de tamaño</w:t>
      </w:r>
      <w:r w:rsidR="00202EF4">
        <w:t xml:space="preserve"> 4 sin contar el nivel 0</w:t>
      </w:r>
      <w:r w:rsidR="00AE6D0F">
        <w:t xml:space="preserve"> y en caso de que la url se subdivida en 3 nodos distintos, que se agreguen a un árbol distinto</w:t>
      </w:r>
      <w:r w:rsidR="00567ABE">
        <w:t xml:space="preserve"> que tenga como mínimo y máximo 3 niveles, sin contar el nivel 0 que es la raíz</w:t>
      </w:r>
    </w:p>
    <w:p w14:paraId="58A45751" w14:textId="77777777" w:rsidR="00414DE1" w:rsidRPr="00414DE1" w:rsidRDefault="00414DE1" w:rsidP="00414DE1"/>
    <w:p w14:paraId="35B845A6" w14:textId="685589E7" w:rsidR="00834093" w:rsidRDefault="00834093" w:rsidP="00834093">
      <w:pPr>
        <w:pStyle w:val="Ttulo2"/>
      </w:pPr>
      <w:bookmarkStart w:id="13" w:name="_Condiciones"/>
      <w:bookmarkEnd w:id="13"/>
      <w:r>
        <w:lastRenderedPageBreak/>
        <w:t>Condiciones</w:t>
      </w:r>
    </w:p>
    <w:p w14:paraId="654505F5" w14:textId="70941A30" w:rsidR="00010A2B" w:rsidRDefault="00010A2B" w:rsidP="00010A2B">
      <w:pPr>
        <w:pStyle w:val="Ttulo6"/>
      </w:pPr>
      <w:r>
        <w:t xml:space="preserve">Hice muchas pruebas para ver las condiciones de ejecución y el único problema que vi es en el tema de agregar nodos, cuando agrego un DNS </w:t>
      </w:r>
      <w:hyperlink r:id="rId28" w:history="1">
        <w:r w:rsidRPr="008A61DE">
          <w:rPr>
            <w:rStyle w:val="Hipervnculo"/>
          </w:rPr>
          <w:t>www.google.com</w:t>
        </w:r>
      </w:hyperlink>
      <w:r>
        <w:t xml:space="preserve"> y un nodo </w:t>
      </w:r>
      <w:hyperlink r:id="rId29" w:history="1">
        <w:r w:rsidRPr="008A61DE">
          <w:rPr>
            <w:rStyle w:val="Hipervnculo"/>
          </w:rPr>
          <w:t>www.google.com.ar</w:t>
        </w:r>
      </w:hyperlink>
      <w:r>
        <w:t xml:space="preserve"> el programa funciona mal. Así que lo mejor es usar todas URLS de tamaño 4 o todas URLS de tamaño 3.</w:t>
      </w:r>
    </w:p>
    <w:p w14:paraId="4B57277D" w14:textId="265B3487" w:rsidR="00F31BB4" w:rsidRDefault="00010A2B" w:rsidP="00414DE1">
      <w:pPr>
        <w:pStyle w:val="Ttulo6"/>
      </w:pPr>
      <w:r>
        <w:t>El resto del trabajo funciona bien</w:t>
      </w:r>
      <w:r w:rsidR="00834093">
        <w:t>, no encontré fallos.</w:t>
      </w:r>
    </w:p>
    <w:p w14:paraId="13FAF417" w14:textId="77777777" w:rsidR="00414DE1" w:rsidRPr="00414DE1" w:rsidRDefault="00414DE1" w:rsidP="00414DE1"/>
    <w:p w14:paraId="00E8713C" w14:textId="1BE44242" w:rsidR="004D68F6" w:rsidRDefault="00792600" w:rsidP="00792600">
      <w:pPr>
        <w:pStyle w:val="Ttulo"/>
        <w:rPr>
          <w:noProof/>
        </w:rPr>
      </w:pPr>
      <w:r>
        <w:rPr>
          <w:noProof/>
        </w:rPr>
        <w:t>B</w:t>
      </w:r>
      <w:r w:rsidR="004D68F6">
        <w:rPr>
          <w:noProof/>
        </w:rPr>
        <w:t>ibliografía</w:t>
      </w:r>
    </w:p>
    <w:p w14:paraId="1406E60A" w14:textId="77777777" w:rsidR="00F12F83" w:rsidRDefault="00F12F83" w:rsidP="00F12F83">
      <w:pPr>
        <w:pStyle w:val="Ttulo"/>
        <w:rPr>
          <w:noProof/>
        </w:rPr>
      </w:pPr>
    </w:p>
    <w:p w14:paraId="332970FF" w14:textId="77777777" w:rsidR="004D68F6" w:rsidRDefault="004D68F6" w:rsidP="00D077E9">
      <w:pPr>
        <w:pStyle w:val="Ttulo1"/>
        <w:rPr>
          <w:noProof/>
        </w:rPr>
      </w:pPr>
    </w:p>
    <w:p w14:paraId="55F27290" w14:textId="77777777" w:rsidR="004D68F6" w:rsidRPr="00D70D02" w:rsidRDefault="004D68F6" w:rsidP="00AB02A7">
      <w:pPr>
        <w:spacing w:after="200"/>
        <w:rPr>
          <w:noProof/>
        </w:rPr>
      </w:pPr>
    </w:p>
    <w:sectPr w:rsidR="004D68F6" w:rsidRPr="00D70D02" w:rsidSect="00D97D2B">
      <w:footerReference w:type="default" r:id="rId30"/>
      <w:pgSz w:w="11906" w:h="16838" w:code="9"/>
      <w:pgMar w:top="720" w:right="936" w:bottom="720" w:left="936" w:header="0" w:footer="11"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C0CFB" w14:textId="77777777" w:rsidR="000E213C" w:rsidRDefault="000E213C">
      <w:r>
        <w:separator/>
      </w:r>
    </w:p>
    <w:p w14:paraId="4CCACCCE" w14:textId="77777777" w:rsidR="000E213C" w:rsidRDefault="000E213C"/>
  </w:endnote>
  <w:endnote w:type="continuationSeparator" w:id="0">
    <w:p w14:paraId="2D8555A9" w14:textId="77777777" w:rsidR="000E213C" w:rsidRDefault="000E213C">
      <w:r>
        <w:continuationSeparator/>
      </w:r>
    </w:p>
    <w:p w14:paraId="6F3409E3" w14:textId="77777777" w:rsidR="000E213C" w:rsidRDefault="000E21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36506016" w14:textId="77777777" w:rsidR="00D97D2B" w:rsidRDefault="00D97D2B">
        <w:pPr>
          <w:pStyle w:val="Piedepgina"/>
          <w:jc w:val="center"/>
          <w:rPr>
            <w:noProof/>
          </w:rPr>
        </w:pPr>
      </w:p>
      <w:p w14:paraId="5ABF824E" w14:textId="14D7CFEC"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7FF6D25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C36D3" w14:textId="77777777" w:rsidR="000E213C" w:rsidRDefault="000E213C">
      <w:r>
        <w:separator/>
      </w:r>
    </w:p>
    <w:p w14:paraId="3AF00FD3" w14:textId="77777777" w:rsidR="000E213C" w:rsidRDefault="000E213C"/>
  </w:footnote>
  <w:footnote w:type="continuationSeparator" w:id="0">
    <w:p w14:paraId="44786B89" w14:textId="77777777" w:rsidR="000E213C" w:rsidRDefault="000E213C">
      <w:r>
        <w:continuationSeparator/>
      </w:r>
    </w:p>
    <w:p w14:paraId="5AC23A03" w14:textId="77777777" w:rsidR="000E213C" w:rsidRDefault="000E213C"/>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97"/>
    <w:rsid w:val="00010A2B"/>
    <w:rsid w:val="00013C8E"/>
    <w:rsid w:val="000206CF"/>
    <w:rsid w:val="000227D3"/>
    <w:rsid w:val="0002482E"/>
    <w:rsid w:val="00050324"/>
    <w:rsid w:val="0006161E"/>
    <w:rsid w:val="000747A0"/>
    <w:rsid w:val="000A0150"/>
    <w:rsid w:val="000D6E73"/>
    <w:rsid w:val="000E213C"/>
    <w:rsid w:val="000E63C9"/>
    <w:rsid w:val="0010321A"/>
    <w:rsid w:val="00130E9D"/>
    <w:rsid w:val="00150033"/>
    <w:rsid w:val="00150A6D"/>
    <w:rsid w:val="00184AF3"/>
    <w:rsid w:val="00185B35"/>
    <w:rsid w:val="001D53A0"/>
    <w:rsid w:val="001D6384"/>
    <w:rsid w:val="001E4E33"/>
    <w:rsid w:val="001F2BC8"/>
    <w:rsid w:val="001F5F6B"/>
    <w:rsid w:val="00202EF4"/>
    <w:rsid w:val="0020345A"/>
    <w:rsid w:val="00230C84"/>
    <w:rsid w:val="00236D7F"/>
    <w:rsid w:val="00243EBC"/>
    <w:rsid w:val="00246A35"/>
    <w:rsid w:val="00273263"/>
    <w:rsid w:val="00284348"/>
    <w:rsid w:val="00297348"/>
    <w:rsid w:val="002B5E66"/>
    <w:rsid w:val="002F51F5"/>
    <w:rsid w:val="00303169"/>
    <w:rsid w:val="00312137"/>
    <w:rsid w:val="00315376"/>
    <w:rsid w:val="00330359"/>
    <w:rsid w:val="0033762F"/>
    <w:rsid w:val="00354220"/>
    <w:rsid w:val="00356F1E"/>
    <w:rsid w:val="00360494"/>
    <w:rsid w:val="00366C7E"/>
    <w:rsid w:val="00384EA3"/>
    <w:rsid w:val="003A39A1"/>
    <w:rsid w:val="003C2191"/>
    <w:rsid w:val="003C5EC7"/>
    <w:rsid w:val="003D3863"/>
    <w:rsid w:val="004110DE"/>
    <w:rsid w:val="00414DE1"/>
    <w:rsid w:val="00420211"/>
    <w:rsid w:val="00425C9B"/>
    <w:rsid w:val="00437477"/>
    <w:rsid w:val="0044085A"/>
    <w:rsid w:val="0049249A"/>
    <w:rsid w:val="004B21A5"/>
    <w:rsid w:val="004D3389"/>
    <w:rsid w:val="004D68F6"/>
    <w:rsid w:val="004E5FEE"/>
    <w:rsid w:val="005037F0"/>
    <w:rsid w:val="00516A86"/>
    <w:rsid w:val="005275F6"/>
    <w:rsid w:val="00534C3F"/>
    <w:rsid w:val="00545B12"/>
    <w:rsid w:val="005623FD"/>
    <w:rsid w:val="00567ABE"/>
    <w:rsid w:val="00572102"/>
    <w:rsid w:val="00586454"/>
    <w:rsid w:val="00597EF7"/>
    <w:rsid w:val="005A3963"/>
    <w:rsid w:val="005E2803"/>
    <w:rsid w:val="005E3797"/>
    <w:rsid w:val="005F1BB0"/>
    <w:rsid w:val="00655D5C"/>
    <w:rsid w:val="00656C4D"/>
    <w:rsid w:val="00667AEC"/>
    <w:rsid w:val="006754BF"/>
    <w:rsid w:val="00687B25"/>
    <w:rsid w:val="006A30CD"/>
    <w:rsid w:val="006A4536"/>
    <w:rsid w:val="006B54FE"/>
    <w:rsid w:val="006D3724"/>
    <w:rsid w:val="006E5716"/>
    <w:rsid w:val="0072168E"/>
    <w:rsid w:val="007302B3"/>
    <w:rsid w:val="00730733"/>
    <w:rsid w:val="007309A6"/>
    <w:rsid w:val="00730E3A"/>
    <w:rsid w:val="0073386A"/>
    <w:rsid w:val="00736AAF"/>
    <w:rsid w:val="0075251D"/>
    <w:rsid w:val="00765B2A"/>
    <w:rsid w:val="00777B7F"/>
    <w:rsid w:val="00783A34"/>
    <w:rsid w:val="00792600"/>
    <w:rsid w:val="00793125"/>
    <w:rsid w:val="007C6B52"/>
    <w:rsid w:val="007D16C5"/>
    <w:rsid w:val="007D4DBF"/>
    <w:rsid w:val="0082698D"/>
    <w:rsid w:val="00834093"/>
    <w:rsid w:val="008624E5"/>
    <w:rsid w:val="00862FE4"/>
    <w:rsid w:val="0086389A"/>
    <w:rsid w:val="0087605E"/>
    <w:rsid w:val="008941AE"/>
    <w:rsid w:val="008B1FEE"/>
    <w:rsid w:val="008C7A60"/>
    <w:rsid w:val="008E7DF4"/>
    <w:rsid w:val="008F00FF"/>
    <w:rsid w:val="008F7256"/>
    <w:rsid w:val="00903C32"/>
    <w:rsid w:val="00916B16"/>
    <w:rsid w:val="009173B9"/>
    <w:rsid w:val="0093335D"/>
    <w:rsid w:val="0093613E"/>
    <w:rsid w:val="00943026"/>
    <w:rsid w:val="009564A2"/>
    <w:rsid w:val="00966B81"/>
    <w:rsid w:val="00977F79"/>
    <w:rsid w:val="009853D9"/>
    <w:rsid w:val="009904F9"/>
    <w:rsid w:val="009A2B8A"/>
    <w:rsid w:val="009C7720"/>
    <w:rsid w:val="00A23AFA"/>
    <w:rsid w:val="00A278E6"/>
    <w:rsid w:val="00A31B3E"/>
    <w:rsid w:val="00A532F3"/>
    <w:rsid w:val="00A55E4D"/>
    <w:rsid w:val="00A758F6"/>
    <w:rsid w:val="00A8416D"/>
    <w:rsid w:val="00A8489E"/>
    <w:rsid w:val="00A913D5"/>
    <w:rsid w:val="00A96C00"/>
    <w:rsid w:val="00AA036C"/>
    <w:rsid w:val="00AA71DF"/>
    <w:rsid w:val="00AB02A7"/>
    <w:rsid w:val="00AC29F3"/>
    <w:rsid w:val="00AE6D0F"/>
    <w:rsid w:val="00AF2869"/>
    <w:rsid w:val="00B1001D"/>
    <w:rsid w:val="00B15A6D"/>
    <w:rsid w:val="00B231E5"/>
    <w:rsid w:val="00B23247"/>
    <w:rsid w:val="00B334FD"/>
    <w:rsid w:val="00B70E98"/>
    <w:rsid w:val="00B72610"/>
    <w:rsid w:val="00B7596F"/>
    <w:rsid w:val="00B76D25"/>
    <w:rsid w:val="00C02B87"/>
    <w:rsid w:val="00C4086D"/>
    <w:rsid w:val="00C43923"/>
    <w:rsid w:val="00C50EBA"/>
    <w:rsid w:val="00CA1896"/>
    <w:rsid w:val="00CB4AD5"/>
    <w:rsid w:val="00CB5B28"/>
    <w:rsid w:val="00CB6708"/>
    <w:rsid w:val="00CE3D36"/>
    <w:rsid w:val="00CF5371"/>
    <w:rsid w:val="00D0323A"/>
    <w:rsid w:val="00D0559F"/>
    <w:rsid w:val="00D064B5"/>
    <w:rsid w:val="00D077E9"/>
    <w:rsid w:val="00D42CB7"/>
    <w:rsid w:val="00D51517"/>
    <w:rsid w:val="00D5413D"/>
    <w:rsid w:val="00D570A9"/>
    <w:rsid w:val="00D70D02"/>
    <w:rsid w:val="00D7636F"/>
    <w:rsid w:val="00D770C7"/>
    <w:rsid w:val="00D83F6E"/>
    <w:rsid w:val="00D86945"/>
    <w:rsid w:val="00D870F9"/>
    <w:rsid w:val="00D90290"/>
    <w:rsid w:val="00D97D2B"/>
    <w:rsid w:val="00DC706A"/>
    <w:rsid w:val="00DD152F"/>
    <w:rsid w:val="00DE213F"/>
    <w:rsid w:val="00DE254B"/>
    <w:rsid w:val="00DF027C"/>
    <w:rsid w:val="00E00A32"/>
    <w:rsid w:val="00E00AB0"/>
    <w:rsid w:val="00E03236"/>
    <w:rsid w:val="00E162F7"/>
    <w:rsid w:val="00E22ACD"/>
    <w:rsid w:val="00E26A3C"/>
    <w:rsid w:val="00E3671C"/>
    <w:rsid w:val="00E408AF"/>
    <w:rsid w:val="00E54401"/>
    <w:rsid w:val="00E550BE"/>
    <w:rsid w:val="00E620B0"/>
    <w:rsid w:val="00E81B40"/>
    <w:rsid w:val="00EA0B59"/>
    <w:rsid w:val="00EF555B"/>
    <w:rsid w:val="00F027BB"/>
    <w:rsid w:val="00F11DCF"/>
    <w:rsid w:val="00F12F83"/>
    <w:rsid w:val="00F162EA"/>
    <w:rsid w:val="00F31BB4"/>
    <w:rsid w:val="00F33613"/>
    <w:rsid w:val="00F52D27"/>
    <w:rsid w:val="00F83527"/>
    <w:rsid w:val="00FA755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0F41F"/>
  <w15:docId w15:val="{DBD5D80D-5361-4C7C-A693-724ED72A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ss"/>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0206CF"/>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206CF"/>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unhideWhenUsed/>
    <w:qFormat/>
    <w:rsid w:val="000206CF"/>
    <w:pPr>
      <w:keepNext/>
      <w:keepLines/>
      <w:spacing w:before="40"/>
      <w:outlineLvl w:val="4"/>
    </w:pPr>
    <w:rPr>
      <w:rFonts w:asciiTheme="majorHAnsi" w:eastAsiaTheme="majorEastAsia" w:hAnsiTheme="majorHAnsi" w:cstheme="majorBidi"/>
      <w:color w:val="013A57" w:themeColor="accent1" w:themeShade="BF"/>
    </w:rPr>
  </w:style>
  <w:style w:type="paragraph" w:styleId="Ttulo6">
    <w:name w:val="heading 6"/>
    <w:aliases w:val="cuerpo"/>
    <w:basedOn w:val="Normal"/>
    <w:next w:val="Normal"/>
    <w:link w:val="Ttulo6Car"/>
    <w:uiPriority w:val="1"/>
    <w:unhideWhenUsed/>
    <w:qFormat/>
    <w:rsid w:val="000206CF"/>
    <w:pPr>
      <w:keepNext/>
      <w:keepLines/>
      <w:spacing w:before="40"/>
      <w:outlineLvl w:val="5"/>
    </w:pPr>
    <w:rPr>
      <w:rFonts w:ascii="Arial" w:eastAsiaTheme="majorEastAsia" w:hAnsi="Arial" w:cstheme="majorBidi"/>
      <w:b w:val="0"/>
      <w:color w:val="auto"/>
    </w:rPr>
  </w:style>
  <w:style w:type="paragraph" w:styleId="Ttulo7">
    <w:name w:val="heading 7"/>
    <w:basedOn w:val="Normal"/>
    <w:next w:val="Normal"/>
    <w:link w:val="Ttulo7Car"/>
    <w:uiPriority w:val="1"/>
    <w:unhideWhenUsed/>
    <w:qFormat/>
    <w:rsid w:val="009853D9"/>
    <w:pPr>
      <w:keepNext/>
      <w:keepLines/>
      <w:spacing w:before="40"/>
      <w:outlineLvl w:val="6"/>
    </w:pPr>
    <w:rPr>
      <w:rFonts w:asciiTheme="majorHAnsi" w:eastAsiaTheme="majorEastAsia" w:hAnsiTheme="majorHAnsi" w:cstheme="majorBidi"/>
      <w:i/>
      <w:iCs/>
      <w:color w:val="012639" w:themeColor="accent1" w:themeShade="7F"/>
    </w:rPr>
  </w:style>
  <w:style w:type="paragraph" w:styleId="Ttulo8">
    <w:name w:val="heading 8"/>
    <w:basedOn w:val="Normal"/>
    <w:next w:val="Normal"/>
    <w:link w:val="Ttulo8Car"/>
    <w:uiPriority w:val="1"/>
    <w:unhideWhenUsed/>
    <w:qFormat/>
    <w:rsid w:val="009853D9"/>
    <w:pPr>
      <w:keepNext/>
      <w:keepLines/>
      <w:spacing w:before="40"/>
      <w:outlineLvl w:val="7"/>
    </w:pPr>
    <w:rPr>
      <w:rFonts w:asciiTheme="majorHAnsi" w:eastAsiaTheme="majorEastAsia" w:hAnsiTheme="majorHAnsi" w:cstheme="majorBidi"/>
      <w:color w:val="221D5D" w:themeColor="text1" w:themeTint="D8"/>
      <w:sz w:val="21"/>
      <w:szCs w:val="21"/>
    </w:rPr>
  </w:style>
  <w:style w:type="paragraph" w:styleId="Ttulo9">
    <w:name w:val="heading 9"/>
    <w:basedOn w:val="Normal"/>
    <w:next w:val="Normal"/>
    <w:link w:val="Ttulo9Car"/>
    <w:uiPriority w:val="1"/>
    <w:unhideWhenUsed/>
    <w:qFormat/>
    <w:rsid w:val="009853D9"/>
    <w:pPr>
      <w:keepNext/>
      <w:keepLines/>
      <w:spacing w:before="40"/>
      <w:outlineLvl w:val="8"/>
    </w:pPr>
    <w:rPr>
      <w:rFonts w:asciiTheme="majorHAnsi" w:eastAsiaTheme="majorEastAsia" w:hAnsiTheme="majorHAnsi" w:cstheme="majorBidi"/>
      <w:i/>
      <w:iCs/>
      <w:color w:val="221D5D"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F12F83"/>
    <w:pPr>
      <w:spacing w:after="200" w:line="240" w:lineRule="auto"/>
      <w:jc w:val="center"/>
    </w:pPr>
    <w:rPr>
      <w:rFonts w:asciiTheme="majorHAnsi" w:eastAsiaTheme="majorEastAsia" w:hAnsiTheme="majorHAnsi" w:cstheme="majorBidi"/>
      <w:bCs/>
      <w:sz w:val="52"/>
      <w:szCs w:val="52"/>
    </w:rPr>
  </w:style>
  <w:style w:type="character" w:customStyle="1" w:styleId="TtuloCar">
    <w:name w:val="Título Car"/>
    <w:basedOn w:val="Fuentedeprrafopredeter"/>
    <w:link w:val="Ttulo"/>
    <w:uiPriority w:val="1"/>
    <w:rsid w:val="00F12F83"/>
    <w:rPr>
      <w:rFonts w:asciiTheme="majorHAnsi" w:eastAsiaTheme="majorEastAsia" w:hAnsiTheme="majorHAnsi" w:cstheme="majorBidi"/>
      <w:b/>
      <w:bCs/>
      <w:color w:val="082A75" w:themeColor="text2"/>
      <w:sz w:val="5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rsid w:val="000206CF"/>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206CF"/>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rsid w:val="000206CF"/>
    <w:rPr>
      <w:rFonts w:asciiTheme="majorHAnsi" w:eastAsiaTheme="majorEastAsia" w:hAnsiTheme="majorHAnsi" w:cstheme="majorBidi"/>
      <w:b/>
      <w:color w:val="013A57" w:themeColor="accent1" w:themeShade="BF"/>
      <w:sz w:val="28"/>
      <w:szCs w:val="22"/>
    </w:rPr>
  </w:style>
  <w:style w:type="character" w:customStyle="1" w:styleId="Ttulo6Car">
    <w:name w:val="Título 6 Car"/>
    <w:aliases w:val="cuerpo Car"/>
    <w:basedOn w:val="Fuentedeprrafopredeter"/>
    <w:link w:val="Ttulo6"/>
    <w:uiPriority w:val="1"/>
    <w:rsid w:val="000206CF"/>
    <w:rPr>
      <w:rFonts w:ascii="Arial" w:eastAsiaTheme="majorEastAsia" w:hAnsi="Arial" w:cstheme="majorBidi"/>
      <w:sz w:val="28"/>
      <w:szCs w:val="22"/>
    </w:rPr>
  </w:style>
  <w:style w:type="character" w:styleId="Hipervnculo">
    <w:name w:val="Hyperlink"/>
    <w:basedOn w:val="Fuentedeprrafopredeter"/>
    <w:uiPriority w:val="99"/>
    <w:unhideWhenUsed/>
    <w:rsid w:val="00010A2B"/>
    <w:rPr>
      <w:color w:val="3592CF" w:themeColor="hyperlink"/>
      <w:u w:val="single"/>
    </w:rPr>
  </w:style>
  <w:style w:type="character" w:styleId="Mencinsinresolver">
    <w:name w:val="Unresolved Mention"/>
    <w:basedOn w:val="Fuentedeprrafopredeter"/>
    <w:uiPriority w:val="99"/>
    <w:semiHidden/>
    <w:unhideWhenUsed/>
    <w:rsid w:val="00010A2B"/>
    <w:rPr>
      <w:color w:val="605E5C"/>
      <w:shd w:val="clear" w:color="auto" w:fill="E1DFDD"/>
    </w:rPr>
  </w:style>
  <w:style w:type="character" w:styleId="Hipervnculovisitado">
    <w:name w:val="FollowedHyperlink"/>
    <w:basedOn w:val="Fuentedeprrafopredeter"/>
    <w:uiPriority w:val="99"/>
    <w:semiHidden/>
    <w:unhideWhenUsed/>
    <w:rsid w:val="00834093"/>
    <w:rPr>
      <w:color w:val="3592CF" w:themeColor="followedHyperlink"/>
      <w:u w:val="single"/>
    </w:rPr>
  </w:style>
  <w:style w:type="character" w:customStyle="1" w:styleId="Ttulo7Car">
    <w:name w:val="Título 7 Car"/>
    <w:basedOn w:val="Fuentedeprrafopredeter"/>
    <w:link w:val="Ttulo7"/>
    <w:uiPriority w:val="1"/>
    <w:rsid w:val="009853D9"/>
    <w:rPr>
      <w:rFonts w:asciiTheme="majorHAnsi" w:eastAsiaTheme="majorEastAsia" w:hAnsiTheme="majorHAnsi" w:cstheme="majorBidi"/>
      <w:b/>
      <w:i/>
      <w:iCs/>
      <w:color w:val="012639" w:themeColor="accent1" w:themeShade="7F"/>
      <w:sz w:val="28"/>
      <w:szCs w:val="22"/>
    </w:rPr>
  </w:style>
  <w:style w:type="character" w:customStyle="1" w:styleId="Ttulo8Car">
    <w:name w:val="Título 8 Car"/>
    <w:basedOn w:val="Fuentedeprrafopredeter"/>
    <w:link w:val="Ttulo8"/>
    <w:uiPriority w:val="1"/>
    <w:rsid w:val="009853D9"/>
    <w:rPr>
      <w:rFonts w:asciiTheme="majorHAnsi" w:eastAsiaTheme="majorEastAsia" w:hAnsiTheme="majorHAnsi" w:cstheme="majorBidi"/>
      <w:b/>
      <w:color w:val="221D5D" w:themeColor="text1" w:themeTint="D8"/>
      <w:sz w:val="21"/>
      <w:szCs w:val="21"/>
    </w:rPr>
  </w:style>
  <w:style w:type="character" w:customStyle="1" w:styleId="Ttulo9Car">
    <w:name w:val="Título 9 Car"/>
    <w:basedOn w:val="Fuentedeprrafopredeter"/>
    <w:link w:val="Ttulo9"/>
    <w:uiPriority w:val="1"/>
    <w:rsid w:val="009853D9"/>
    <w:rPr>
      <w:rFonts w:asciiTheme="majorHAnsi" w:eastAsiaTheme="majorEastAsia" w:hAnsiTheme="majorHAnsi" w:cstheme="majorBidi"/>
      <w:b/>
      <w:i/>
      <w:iCs/>
      <w:color w:val="221D5D"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google.com.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oogl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_\AppData\Local\Microsoft\Office\16.0\DTS\es-ES%7bBFA22AEB-EF59-4416-B1B5-88640132BE99%7d\%7bE5F30538-3090-444B-8A93-6D04F2A439D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4BFA97D40A40798AE04C76E30775AA"/>
        <w:category>
          <w:name w:val="General"/>
          <w:gallery w:val="placeholder"/>
        </w:category>
        <w:types>
          <w:type w:val="bbPlcHdr"/>
        </w:types>
        <w:behaviors>
          <w:behavior w:val="content"/>
        </w:behaviors>
        <w:guid w:val="{0BA61E87-0CD0-4F01-A56E-E0BB5EBFDB71}"/>
      </w:docPartPr>
      <w:docPartBody>
        <w:p w:rsidR="006F3F11" w:rsidRDefault="00FF7A70">
          <w:pPr>
            <w:pStyle w:val="614BFA97D40A40798AE04C76E30775A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julio 7</w:t>
          </w:r>
          <w:r w:rsidRPr="00D86945">
            <w:rPr>
              <w:rStyle w:val="SubttuloCar"/>
              <w:b/>
              <w:lang w:bidi="es-ES"/>
            </w:rPr>
            <w:fldChar w:fldCharType="end"/>
          </w:r>
        </w:p>
      </w:docPartBody>
    </w:docPart>
    <w:docPart>
      <w:docPartPr>
        <w:name w:val="BFC66916292C4896A8EDDF7EFB0575C7"/>
        <w:category>
          <w:name w:val="General"/>
          <w:gallery w:val="placeholder"/>
        </w:category>
        <w:types>
          <w:type w:val="bbPlcHdr"/>
        </w:types>
        <w:behaviors>
          <w:behavior w:val="content"/>
        </w:behaviors>
        <w:guid w:val="{B147F479-69D3-4E6D-AD9D-BE3DCF20745F}"/>
      </w:docPartPr>
      <w:docPartBody>
        <w:p w:rsidR="006F3F11" w:rsidRDefault="00FF7A70">
          <w:pPr>
            <w:pStyle w:val="BFC66916292C4896A8EDDF7EFB0575C7"/>
          </w:pPr>
          <w:r>
            <w:rPr>
              <w:noProof/>
              <w:lang w:bidi="es-ES"/>
            </w:rPr>
            <w:t>NOMBRE DE LA COMPAÑÍA</w:t>
          </w:r>
        </w:p>
      </w:docPartBody>
    </w:docPart>
    <w:docPart>
      <w:docPartPr>
        <w:name w:val="F66AC8F145CE452993CAEEC357CA411A"/>
        <w:category>
          <w:name w:val="General"/>
          <w:gallery w:val="placeholder"/>
        </w:category>
        <w:types>
          <w:type w:val="bbPlcHdr"/>
        </w:types>
        <w:behaviors>
          <w:behavior w:val="content"/>
        </w:behaviors>
        <w:guid w:val="{CD426334-2B38-4D39-BAC3-7AC75B921EEF}"/>
      </w:docPartPr>
      <w:docPartBody>
        <w:p w:rsidR="006F3F11" w:rsidRDefault="00FF7A70">
          <w:pPr>
            <w:pStyle w:val="F66AC8F145CE452993CAEEC357CA411A"/>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55"/>
    <w:rsid w:val="00057979"/>
    <w:rsid w:val="002107EA"/>
    <w:rsid w:val="0058054A"/>
    <w:rsid w:val="006F3F11"/>
    <w:rsid w:val="009A140C"/>
    <w:rsid w:val="00B90155"/>
    <w:rsid w:val="00FF7A7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14BFA97D40A40798AE04C76E30775AA">
    <w:name w:val="614BFA97D40A40798AE04C76E30775AA"/>
  </w:style>
  <w:style w:type="paragraph" w:customStyle="1" w:styleId="BFC66916292C4896A8EDDF7EFB0575C7">
    <w:name w:val="BFC66916292C4896A8EDDF7EFB0575C7"/>
  </w:style>
  <w:style w:type="paragraph" w:customStyle="1" w:styleId="F66AC8F145CE452993CAEEC357CA411A">
    <w:name w:val="F66AC8F145CE452993CAEEC357CA41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Alex Erik Wake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AD8DD-3354-44DD-8886-D5B38F0C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{E5F30538-3090-444B-8A93-6D04F2A439D0}tf16392850_win32</Template>
  <TotalTime>1082</TotalTime>
  <Pages>20</Pages>
  <Words>2139</Words>
  <Characters>11768</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 Wake</cp:lastModifiedBy>
  <cp:revision>6</cp:revision>
  <cp:lastPrinted>2006-08-01T17:47:00Z</cp:lastPrinted>
  <dcterms:created xsi:type="dcterms:W3CDTF">2022-07-08T00:03:00Z</dcterms:created>
  <dcterms:modified xsi:type="dcterms:W3CDTF">2022-07-12T01:43:00Z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